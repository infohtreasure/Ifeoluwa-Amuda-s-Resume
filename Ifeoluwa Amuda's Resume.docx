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3D751" w14:textId="2A1E1636" w:rsidR="0054363C" w:rsidRPr="002230D0" w:rsidRDefault="002230D0" w:rsidP="0054363C">
      <w:pPr>
        <w:pStyle w:val="Header"/>
        <w:tabs>
          <w:tab w:val="clear" w:pos="4153"/>
          <w:tab w:val="clear" w:pos="8306"/>
        </w:tabs>
        <w:spacing w:before="120"/>
        <w:jc w:val="center"/>
        <w:rPr>
          <w:rFonts w:asciiTheme="majorHAnsi" w:hAnsiTheme="majorHAnsi" w:cstheme="majorHAnsi"/>
          <w:b/>
          <w:color w:val="777777"/>
          <w:sz w:val="60"/>
          <w:szCs w:val="60"/>
        </w:rPr>
      </w:pPr>
      <w:r w:rsidRPr="002230D0">
        <w:rPr>
          <w:rFonts w:asciiTheme="majorHAnsi" w:hAnsiTheme="majorHAnsi" w:cstheme="majorHAnsi"/>
          <w:b/>
          <w:color w:val="777777"/>
          <w:sz w:val="60"/>
          <w:szCs w:val="60"/>
        </w:rPr>
        <w:t>AMUDA, IFEOLUWA OPEYEMI</w:t>
      </w:r>
    </w:p>
    <w:p w14:paraId="2FB81438" w14:textId="7608067A" w:rsidR="0054363C" w:rsidRPr="0054363C" w:rsidRDefault="002230D0" w:rsidP="0054363C">
      <w:pPr>
        <w:pStyle w:val="Header"/>
        <w:tabs>
          <w:tab w:val="clear" w:pos="4153"/>
          <w:tab w:val="clear" w:pos="8306"/>
        </w:tabs>
        <w:spacing w:before="40"/>
        <w:jc w:val="center"/>
        <w:rPr>
          <w:rFonts w:ascii="Open Sans" w:hAnsi="Open Sans" w:cs="Open Sans"/>
        </w:rPr>
      </w:pPr>
      <w:r w:rsidRPr="002230D0">
        <w:rPr>
          <w:rFonts w:ascii="Open Sans" w:hAnsi="Open Sans" w:cs="Open Sans"/>
          <w:b/>
          <w:bCs/>
        </w:rPr>
        <w:t>Address:</w:t>
      </w:r>
      <w:r>
        <w:rPr>
          <w:rFonts w:ascii="Open Sans" w:hAnsi="Open Sans" w:cs="Open Sans"/>
        </w:rPr>
        <w:t xml:space="preserve"> </w:t>
      </w:r>
      <w:r w:rsidRPr="002230D0">
        <w:rPr>
          <w:rFonts w:ascii="Open Sans" w:hAnsi="Open Sans" w:cs="Open Sans"/>
        </w:rPr>
        <w:t xml:space="preserve">House 1, </w:t>
      </w:r>
      <w:proofErr w:type="spellStart"/>
      <w:r w:rsidRPr="002230D0">
        <w:rPr>
          <w:rFonts w:ascii="Open Sans" w:hAnsi="Open Sans" w:cs="Open Sans"/>
        </w:rPr>
        <w:t>Efab</w:t>
      </w:r>
      <w:proofErr w:type="spellEnd"/>
      <w:r w:rsidRPr="002230D0">
        <w:rPr>
          <w:rFonts w:ascii="Open Sans" w:hAnsi="Open Sans" w:cs="Open Sans"/>
        </w:rPr>
        <w:t xml:space="preserve"> Estate Life Camp, </w:t>
      </w:r>
      <w:r>
        <w:rPr>
          <w:rFonts w:ascii="Open Sans" w:hAnsi="Open Sans" w:cs="Open Sans"/>
        </w:rPr>
        <w:t xml:space="preserve">Abuja, </w:t>
      </w:r>
      <w:r w:rsidRPr="002230D0">
        <w:rPr>
          <w:rFonts w:ascii="Open Sans" w:hAnsi="Open Sans" w:cs="Open Sans"/>
        </w:rPr>
        <w:t>Nigeria, 900108</w:t>
      </w:r>
    </w:p>
    <w:p w14:paraId="2B8556C7" w14:textId="30167E09" w:rsidR="002230D0" w:rsidRDefault="002230D0" w:rsidP="00406E7E">
      <w:pPr>
        <w:pStyle w:val="Header"/>
        <w:tabs>
          <w:tab w:val="clear" w:pos="4153"/>
          <w:tab w:val="clear" w:pos="8306"/>
        </w:tabs>
        <w:spacing w:before="40"/>
        <w:jc w:val="center"/>
        <w:rPr>
          <w:rFonts w:ascii="Open Sans" w:hAnsi="Open Sans" w:cs="Open Sans"/>
        </w:rPr>
      </w:pPr>
      <w:r>
        <w:rPr>
          <w:rFonts w:ascii="Open Sans" w:hAnsi="Open Sans" w:cs="Open Sans"/>
          <w:b/>
        </w:rPr>
        <w:t>Tel</w:t>
      </w:r>
      <w:r w:rsidR="00303F14" w:rsidRPr="0054363C">
        <w:rPr>
          <w:rFonts w:ascii="Open Sans" w:hAnsi="Open Sans" w:cs="Open Sans"/>
          <w:b/>
        </w:rPr>
        <w:t>:</w:t>
      </w:r>
      <w:r w:rsidR="00303F14" w:rsidRPr="0054363C">
        <w:rPr>
          <w:rFonts w:ascii="Open Sans" w:hAnsi="Open Sans" w:cs="Open Sans"/>
        </w:rPr>
        <w:t xml:space="preserve"> </w:t>
      </w:r>
      <w:r>
        <w:rPr>
          <w:rFonts w:ascii="Open Sans" w:hAnsi="Open Sans" w:cs="Open Sans"/>
        </w:rPr>
        <w:t>0</w:t>
      </w:r>
      <w:r w:rsidRPr="002230D0">
        <w:rPr>
          <w:rFonts w:ascii="Open Sans" w:hAnsi="Open Sans" w:cs="Open Sans"/>
        </w:rPr>
        <w:t>803-925-4192</w:t>
      </w:r>
      <w:r w:rsidR="00303F14" w:rsidRPr="0054363C">
        <w:rPr>
          <w:rFonts w:ascii="Open Sans" w:hAnsi="Open Sans" w:cs="Open Sans"/>
        </w:rPr>
        <w:t xml:space="preserve"> | </w:t>
      </w:r>
      <w:r w:rsidR="00303F14" w:rsidRPr="0054363C">
        <w:rPr>
          <w:rFonts w:ascii="Open Sans" w:hAnsi="Open Sans" w:cs="Open Sans"/>
          <w:b/>
        </w:rPr>
        <w:t>Email:</w:t>
      </w:r>
      <w:r w:rsidR="00303F14" w:rsidRPr="0054363C">
        <w:rPr>
          <w:rFonts w:ascii="Open Sans" w:hAnsi="Open Sans" w:cs="Open Sans"/>
        </w:rPr>
        <w:t xml:space="preserve"> </w:t>
      </w:r>
      <w:hyperlink r:id="rId8" w:history="1">
        <w:r w:rsidRPr="005E122F">
          <w:rPr>
            <w:rStyle w:val="Hyperlink"/>
            <w:rFonts w:ascii="Open Sans" w:hAnsi="Open Sans" w:cs="Open Sans"/>
          </w:rPr>
          <w:t>info.htreasure@gmail.com</w:t>
        </w:r>
      </w:hyperlink>
    </w:p>
    <w:p w14:paraId="632B782B" w14:textId="77777777" w:rsidR="00303F14" w:rsidRPr="00CF1E8B" w:rsidRDefault="00C214E3" w:rsidP="00CF1E8B">
      <w:pPr>
        <w:pStyle w:val="Header"/>
        <w:tabs>
          <w:tab w:val="clear" w:pos="4153"/>
          <w:tab w:val="clear" w:pos="8306"/>
        </w:tabs>
        <w:jc w:val="center"/>
        <w:rPr>
          <w:rFonts w:ascii="Open Sans" w:hAnsi="Open Sans" w:cs="Open Sans"/>
        </w:rPr>
      </w:pPr>
      <w:r>
        <w:rPr>
          <w:rFonts w:ascii="Calibri" w:eastAsiaTheme="minorEastAsia" w:hAnsi="Calibri" w:cs="Calibri"/>
          <w:lang w:eastAsia="zh-CN"/>
        </w:rPr>
        <w:pict w14:anchorId="3E19B768">
          <v:rect id="_x0000_i1025" style="width:520.35pt;height:1.5pt" o:hrpct="990" o:hralign="center" o:hrstd="t" o:hrnoshade="t" o:hr="t" fillcolor="black [3213]" stroked="f"/>
        </w:pict>
      </w:r>
    </w:p>
    <w:p w14:paraId="15ADE9FB" w14:textId="004A5887" w:rsidR="0017115D" w:rsidRPr="009F4D54" w:rsidRDefault="005B367B" w:rsidP="00AE146F">
      <w:pPr>
        <w:pStyle w:val="Header"/>
        <w:tabs>
          <w:tab w:val="clear" w:pos="4153"/>
          <w:tab w:val="clear" w:pos="8306"/>
        </w:tabs>
        <w:spacing w:before="120" w:after="120"/>
        <w:jc w:val="center"/>
        <w:rPr>
          <w:rFonts w:ascii="Calibri" w:eastAsiaTheme="minorEastAsia" w:hAnsi="Calibri" w:cs="Calibri"/>
          <w:color w:val="595959" w:themeColor="text1" w:themeTint="A6"/>
          <w:sz w:val="40"/>
          <w:szCs w:val="36"/>
          <w:lang w:val="en-US" w:eastAsia="zh-CN"/>
        </w:rPr>
      </w:pPr>
      <w:r w:rsidRPr="009F4D54">
        <w:rPr>
          <w:rFonts w:ascii="Calibri" w:hAnsi="Calibri" w:cs="Calibri"/>
          <w:b/>
          <w:bCs/>
          <w:color w:val="595959" w:themeColor="text1" w:themeTint="A6"/>
          <w:sz w:val="40"/>
          <w:szCs w:val="36"/>
        </w:rPr>
        <w:sym w:font="Symbol" w:char="F07E"/>
      </w:r>
      <w:r w:rsidRPr="009F4D54">
        <w:rPr>
          <w:rFonts w:ascii="Calibri" w:hAnsi="Calibri" w:cs="Calibri"/>
          <w:b/>
          <w:bCs/>
          <w:color w:val="595959" w:themeColor="text1" w:themeTint="A6"/>
          <w:sz w:val="40"/>
          <w:szCs w:val="36"/>
        </w:rPr>
        <w:t xml:space="preserve"> </w:t>
      </w:r>
      <w:r w:rsidR="002230D0">
        <w:rPr>
          <w:rFonts w:asciiTheme="majorHAnsi" w:hAnsiTheme="majorHAnsi" w:cstheme="majorHAnsi"/>
          <w:b/>
          <w:bCs/>
          <w:color w:val="595959" w:themeColor="text1" w:themeTint="A6"/>
          <w:sz w:val="44"/>
          <w:szCs w:val="40"/>
        </w:rPr>
        <w:t>SYSTEM ADMINISTRATOR</w:t>
      </w:r>
      <w:r w:rsidRPr="009F4D54">
        <w:rPr>
          <w:rFonts w:ascii="Calibri" w:hAnsi="Calibri" w:cs="Calibri"/>
          <w:b/>
          <w:bCs/>
          <w:color w:val="595959" w:themeColor="text1" w:themeTint="A6"/>
          <w:sz w:val="40"/>
          <w:szCs w:val="36"/>
        </w:rPr>
        <w:t xml:space="preserve"> </w:t>
      </w:r>
      <w:r w:rsidRPr="009F4D54">
        <w:rPr>
          <w:rFonts w:ascii="Calibri" w:hAnsi="Calibri" w:cs="Calibri"/>
          <w:b/>
          <w:bCs/>
          <w:color w:val="595959" w:themeColor="text1" w:themeTint="A6"/>
          <w:sz w:val="40"/>
          <w:szCs w:val="36"/>
        </w:rPr>
        <w:sym w:font="Symbol" w:char="F07E"/>
      </w:r>
    </w:p>
    <w:p w14:paraId="4BF60C4A" w14:textId="73E4C157" w:rsidR="00A03379" w:rsidRPr="00F523B1" w:rsidRDefault="002230D0" w:rsidP="005C7F25">
      <w:pPr>
        <w:pStyle w:val="Header"/>
        <w:tabs>
          <w:tab w:val="clear" w:pos="4153"/>
          <w:tab w:val="clear" w:pos="8306"/>
        </w:tabs>
        <w:spacing w:before="200" w:after="120"/>
        <w:rPr>
          <w:rFonts w:ascii="Calibri" w:eastAsiaTheme="minorEastAsia" w:hAnsi="Calibri" w:cs="Calibri"/>
          <w:i/>
          <w:sz w:val="24"/>
          <w:szCs w:val="24"/>
          <w:lang w:val="en-US" w:eastAsia="zh-CN"/>
        </w:rPr>
      </w:pPr>
      <w:r>
        <w:rPr>
          <w:rFonts w:ascii="Calibri" w:hAnsi="Calibri" w:cs="Calibri"/>
          <w:i/>
          <w:sz w:val="24"/>
          <w:szCs w:val="24"/>
        </w:rPr>
        <w:t xml:space="preserve">Offering </w:t>
      </w:r>
      <w:r w:rsidR="00843FF7">
        <w:rPr>
          <w:rFonts w:ascii="Calibri" w:hAnsi="Calibri" w:cs="Calibri"/>
          <w:i/>
          <w:sz w:val="24"/>
          <w:szCs w:val="24"/>
        </w:rPr>
        <w:t>1</w:t>
      </w:r>
      <w:r w:rsidR="00561360">
        <w:rPr>
          <w:rFonts w:ascii="Calibri" w:hAnsi="Calibri" w:cs="Calibri"/>
          <w:i/>
          <w:sz w:val="24"/>
          <w:szCs w:val="24"/>
        </w:rPr>
        <w:t>2</w:t>
      </w:r>
      <w:r w:rsidR="00843FF7">
        <w:rPr>
          <w:rFonts w:ascii="Calibri" w:hAnsi="Calibri" w:cs="Calibri"/>
          <w:i/>
          <w:sz w:val="24"/>
          <w:szCs w:val="24"/>
        </w:rPr>
        <w:t xml:space="preserve">+ years of </w:t>
      </w:r>
      <w:r w:rsidR="009951B9">
        <w:rPr>
          <w:rFonts w:ascii="Calibri" w:hAnsi="Calibri" w:cs="Calibri"/>
          <w:i/>
          <w:sz w:val="24"/>
          <w:szCs w:val="24"/>
        </w:rPr>
        <w:t xml:space="preserve">outstanding career across various roles, including hardware engineering, </w:t>
      </w:r>
      <w:proofErr w:type="gramStart"/>
      <w:r w:rsidR="009951B9">
        <w:rPr>
          <w:rFonts w:ascii="Calibri" w:hAnsi="Calibri" w:cs="Calibri"/>
          <w:i/>
          <w:sz w:val="24"/>
          <w:szCs w:val="24"/>
        </w:rPr>
        <w:t>network</w:t>
      </w:r>
      <w:proofErr w:type="gramEnd"/>
      <w:r w:rsidR="009951B9">
        <w:rPr>
          <w:rFonts w:ascii="Calibri" w:hAnsi="Calibri" w:cs="Calibri"/>
          <w:i/>
          <w:sz w:val="24"/>
          <w:szCs w:val="24"/>
        </w:rPr>
        <w:t xml:space="preserve"> and systems administration. Adept at planning, installing, configuring, and optimizing IT infrastructure to attain high performance and availability. Proactive, </w:t>
      </w:r>
      <w:r w:rsidR="00EB469E">
        <w:rPr>
          <w:rFonts w:ascii="Calibri" w:hAnsi="Calibri" w:cs="Calibri"/>
          <w:i/>
          <w:sz w:val="24"/>
          <w:szCs w:val="24"/>
        </w:rPr>
        <w:t>resourceful,</w:t>
      </w:r>
      <w:r w:rsidR="009951B9">
        <w:rPr>
          <w:rFonts w:ascii="Calibri" w:hAnsi="Calibri" w:cs="Calibri"/>
          <w:i/>
          <w:sz w:val="24"/>
          <w:szCs w:val="24"/>
        </w:rPr>
        <w:t xml:space="preserve"> and </w:t>
      </w:r>
      <w:r w:rsidR="00EB469E">
        <w:rPr>
          <w:rFonts w:ascii="Calibri" w:hAnsi="Calibri" w:cs="Calibri"/>
          <w:i/>
          <w:sz w:val="24"/>
          <w:szCs w:val="24"/>
        </w:rPr>
        <w:t>extensively trained</w:t>
      </w:r>
      <w:r w:rsidR="009951B9">
        <w:rPr>
          <w:rFonts w:ascii="Calibri" w:hAnsi="Calibri" w:cs="Calibri"/>
          <w:i/>
          <w:sz w:val="24"/>
          <w:szCs w:val="24"/>
        </w:rPr>
        <w:t xml:space="preserve"> </w:t>
      </w:r>
      <w:r w:rsidR="00EB469E">
        <w:rPr>
          <w:rFonts w:ascii="Calibri" w:hAnsi="Calibri" w:cs="Calibri"/>
          <w:i/>
          <w:sz w:val="24"/>
          <w:szCs w:val="24"/>
        </w:rPr>
        <w:t xml:space="preserve">and certified </w:t>
      </w:r>
      <w:r w:rsidR="009951B9">
        <w:rPr>
          <w:rFonts w:ascii="Calibri" w:hAnsi="Calibri" w:cs="Calibri"/>
          <w:i/>
          <w:sz w:val="24"/>
          <w:szCs w:val="24"/>
        </w:rPr>
        <w:t>IT professional with experience managing server infrastructure and data-centre operations across various platforms, including Windows and Linux. Seeking to leverage extensive academic background and experience into the position of a system administrator with a forward-thinking firm.</w:t>
      </w:r>
    </w:p>
    <w:p w14:paraId="39423F03" w14:textId="77777777" w:rsidR="000F3CB1" w:rsidRDefault="00B77A28" w:rsidP="00183706">
      <w:pPr>
        <w:pStyle w:val="Header"/>
        <w:tabs>
          <w:tab w:val="clear" w:pos="4153"/>
          <w:tab w:val="clear" w:pos="8306"/>
        </w:tabs>
        <w:spacing w:before="200" w:after="120"/>
        <w:rPr>
          <w:rFonts w:ascii="Calibri" w:eastAsiaTheme="minorEastAsia" w:hAnsi="Calibri" w:cs="Calibri"/>
          <w:b/>
          <w:sz w:val="28"/>
          <w:szCs w:val="24"/>
          <w:u w:val="single"/>
          <w:lang w:val="en-US" w:eastAsia="zh-CN"/>
        </w:rPr>
      </w:pPr>
      <w:r>
        <w:rPr>
          <w:rFonts w:ascii="Calibri" w:eastAsiaTheme="minorEastAsia" w:hAnsi="Calibri" w:cs="Calibri"/>
          <w:b/>
          <w:sz w:val="28"/>
          <w:szCs w:val="24"/>
          <w:u w:val="single"/>
          <w:lang w:val="en-US" w:eastAsia="zh-CN"/>
        </w:rPr>
        <w:t>Areas of Expertise</w:t>
      </w:r>
      <w:r w:rsidR="000F3CB1" w:rsidRPr="00E442FD">
        <w:rPr>
          <w:rFonts w:ascii="Calibri" w:eastAsiaTheme="minorEastAsia" w:hAnsi="Calibri" w:cs="Calibri"/>
          <w:b/>
          <w:sz w:val="28"/>
          <w:szCs w:val="24"/>
          <w:u w:val="single"/>
          <w:lang w:val="en-US" w:eastAsia="zh-CN"/>
        </w:rPr>
        <w:t>:</w:t>
      </w:r>
    </w:p>
    <w:p w14:paraId="3D781E8C" w14:textId="4E5317BB" w:rsidR="00E23CA5" w:rsidRPr="00C061E6" w:rsidRDefault="001629DC" w:rsidP="001629DC">
      <w:pPr>
        <w:pStyle w:val="Header"/>
        <w:tabs>
          <w:tab w:val="clear" w:pos="4153"/>
          <w:tab w:val="clear" w:pos="8306"/>
        </w:tabs>
        <w:spacing w:before="200"/>
        <w:ind w:firstLine="720"/>
        <w:rPr>
          <w:rFonts w:ascii="Calibri" w:eastAsiaTheme="minorEastAsia" w:hAnsi="Calibri" w:cs="Calibri"/>
          <w:bCs/>
          <w:sz w:val="24"/>
          <w:szCs w:val="24"/>
          <w:lang w:val="en-US" w:eastAsia="zh-CN"/>
        </w:rPr>
      </w:pP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sym w:font="Wingdings" w:char="F0B2"/>
      </w:r>
      <w:r w:rsidR="00C061E6"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    </w:t>
      </w:r>
      <w:r w:rsidR="00217D87">
        <w:rPr>
          <w:rFonts w:ascii="Calibri" w:hAnsi="Calibri" w:cs="Calibri"/>
          <w:sz w:val="24"/>
          <w:szCs w:val="24"/>
        </w:rPr>
        <w:t>Hardware &amp; Software Management</w:t>
      </w:r>
      <w:r w:rsidR="00C061E6">
        <w:rPr>
          <w:rFonts w:ascii="Calibri" w:hAnsi="Calibri" w:cs="Calibri"/>
          <w:sz w:val="24"/>
          <w:szCs w:val="24"/>
        </w:rPr>
        <w:tab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sym w:font="Wingdings" w:char="F0B2"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   </w:t>
      </w:r>
      <w:r w:rsidR="00C061E6" w:rsidRPr="00C061E6"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</w:t>
      </w:r>
      <w:r w:rsidR="008A295D">
        <w:rPr>
          <w:rFonts w:ascii="Calibri" w:hAnsi="Calibri" w:cs="Calibri"/>
          <w:sz w:val="24"/>
          <w:szCs w:val="24"/>
        </w:rPr>
        <w:t>System Installation, Upgrade &amp; Configuration</w:t>
      </w:r>
    </w:p>
    <w:p w14:paraId="4438AD23" w14:textId="0375545F" w:rsidR="00C061E6" w:rsidRDefault="001629DC" w:rsidP="001629DC">
      <w:pPr>
        <w:pStyle w:val="Header"/>
        <w:tabs>
          <w:tab w:val="clear" w:pos="4153"/>
          <w:tab w:val="clear" w:pos="8306"/>
        </w:tabs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sym w:font="Wingdings" w:char="F0B2"/>
      </w:r>
      <w:r w:rsidR="00C061E6"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    </w:t>
      </w:r>
      <w:r w:rsidR="00C63DF3">
        <w:rPr>
          <w:rFonts w:ascii="Calibri" w:hAnsi="Calibri" w:cs="Calibri"/>
          <w:sz w:val="24"/>
          <w:szCs w:val="24"/>
        </w:rPr>
        <w:t>Virtualization Technology</w:t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ab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ab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sym w:font="Wingdings" w:char="F0B2"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   </w:t>
      </w:r>
      <w:r w:rsidR="00C061E6" w:rsidRPr="00C061E6"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</w:t>
      </w:r>
      <w:r w:rsidR="007014E4"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>Database Management Systems (DBMS)</w:t>
      </w:r>
    </w:p>
    <w:p w14:paraId="41656936" w14:textId="4E8735BE" w:rsidR="00C63DF3" w:rsidRPr="00C061E6" w:rsidRDefault="00C63DF3" w:rsidP="00C63DF3">
      <w:pPr>
        <w:pStyle w:val="Header"/>
        <w:tabs>
          <w:tab w:val="clear" w:pos="4153"/>
          <w:tab w:val="clear" w:pos="8306"/>
        </w:tabs>
        <w:ind w:firstLine="720"/>
        <w:rPr>
          <w:rFonts w:ascii="Calibri" w:eastAsiaTheme="minorEastAsia" w:hAnsi="Calibri" w:cs="Calibri"/>
          <w:bCs/>
          <w:sz w:val="24"/>
          <w:szCs w:val="24"/>
          <w:lang w:val="en-US" w:eastAsia="zh-CN"/>
        </w:rPr>
      </w:pP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sym w:font="Wingdings" w:char="F0B2"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    </w:t>
      </w:r>
      <w:r w:rsidR="00EE7F58">
        <w:rPr>
          <w:rFonts w:ascii="Calibri" w:hAnsi="Calibri" w:cs="Calibri"/>
          <w:sz w:val="24"/>
          <w:szCs w:val="24"/>
        </w:rPr>
        <w:t>Server Maintenance</w:t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ab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ab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ab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sym w:font="Wingdings" w:char="F0B2"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   </w:t>
      </w:r>
      <w:r w:rsidRPr="00C061E6"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</w:t>
      </w:r>
      <w:r w:rsidR="007014E4"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>System Security, Backup &amp; Recovery</w:t>
      </w:r>
    </w:p>
    <w:p w14:paraId="4D56EE1B" w14:textId="34258A0C" w:rsidR="00AE171A" w:rsidRDefault="001629DC" w:rsidP="008C0C61">
      <w:pPr>
        <w:pStyle w:val="Header"/>
        <w:tabs>
          <w:tab w:val="clear" w:pos="4153"/>
          <w:tab w:val="clear" w:pos="8306"/>
        </w:tabs>
        <w:spacing w:after="100" w:afterAutospacing="1"/>
        <w:ind w:firstLine="720"/>
        <w:rPr>
          <w:rFonts w:ascii="Calibri" w:eastAsiaTheme="minorEastAsia" w:hAnsi="Calibri" w:cs="Calibri"/>
          <w:bCs/>
          <w:sz w:val="24"/>
          <w:szCs w:val="24"/>
          <w:lang w:val="en-US" w:eastAsia="zh-CN"/>
        </w:rPr>
      </w:pP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sym w:font="Wingdings" w:char="F0B2"/>
      </w:r>
      <w:r w:rsidR="00C061E6"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   </w:t>
      </w:r>
      <w:r w:rsidR="00C061E6" w:rsidRPr="00C061E6"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</w:t>
      </w:r>
      <w:r w:rsidR="00C63DF3">
        <w:rPr>
          <w:rFonts w:ascii="Calibri" w:hAnsi="Calibri" w:cs="Calibri"/>
          <w:sz w:val="24"/>
          <w:szCs w:val="24"/>
        </w:rPr>
        <w:t>TCP &amp; IP Protocols</w:t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ab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ab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ab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sym w:font="Wingdings" w:char="F0B2"/>
      </w:r>
      <w:r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   </w:t>
      </w:r>
      <w:r w:rsidR="00C061E6" w:rsidRPr="00C061E6">
        <w:rPr>
          <w:rFonts w:ascii="Calibri" w:eastAsiaTheme="minorEastAsia" w:hAnsi="Calibri" w:cs="Calibri"/>
          <w:bCs/>
          <w:sz w:val="24"/>
          <w:szCs w:val="24"/>
          <w:lang w:val="en-US" w:eastAsia="zh-CN"/>
        </w:rPr>
        <w:t xml:space="preserve"> </w:t>
      </w:r>
      <w:r w:rsidR="007014E4">
        <w:rPr>
          <w:rFonts w:ascii="Calibri" w:hAnsi="Calibri" w:cs="Calibri"/>
          <w:sz w:val="24"/>
          <w:szCs w:val="24"/>
        </w:rPr>
        <w:t>Network Design &amp; Administration</w:t>
      </w:r>
    </w:p>
    <w:p w14:paraId="1AF96C36" w14:textId="77777777" w:rsidR="009F4D54" w:rsidRPr="009F4D54" w:rsidRDefault="009F4D54" w:rsidP="009F4D54">
      <w:pPr>
        <w:pStyle w:val="Header"/>
        <w:pBdr>
          <w:bottom w:val="single" w:sz="6" w:space="1" w:color="auto"/>
        </w:pBdr>
        <w:tabs>
          <w:tab w:val="clear" w:pos="4153"/>
          <w:tab w:val="clear" w:pos="8306"/>
          <w:tab w:val="right" w:pos="10512"/>
        </w:tabs>
        <w:spacing w:before="360"/>
        <w:jc w:val="left"/>
        <w:rPr>
          <w:rFonts w:ascii="Calibri" w:hAnsi="Calibri" w:cs="Calibri"/>
          <w:sz w:val="32"/>
          <w:szCs w:val="24"/>
        </w:rPr>
      </w:pPr>
      <w:r w:rsidRPr="009F4D54">
        <w:rPr>
          <w:rFonts w:ascii="Calibri" w:hAnsi="Calibri" w:cs="Calibri"/>
          <w:sz w:val="32"/>
          <w:szCs w:val="24"/>
        </w:rPr>
        <w:t>PROFESSIONAL EXPERIENCE</w:t>
      </w:r>
    </w:p>
    <w:p w14:paraId="6DB90465" w14:textId="51F34834" w:rsidR="00AE171A" w:rsidRPr="00E442FD" w:rsidRDefault="00843FF7" w:rsidP="00AE171A">
      <w:pPr>
        <w:pStyle w:val="Header"/>
        <w:tabs>
          <w:tab w:val="clear" w:pos="4153"/>
          <w:tab w:val="clear" w:pos="8306"/>
          <w:tab w:val="right" w:pos="10512"/>
        </w:tabs>
        <w:spacing w:before="360"/>
        <w:jc w:val="left"/>
        <w:rPr>
          <w:rFonts w:ascii="Calibri" w:hAnsi="Calibri" w:cs="Calibri"/>
          <w:sz w:val="24"/>
          <w:szCs w:val="24"/>
        </w:rPr>
      </w:pPr>
      <w:r w:rsidRPr="00843FF7">
        <w:rPr>
          <w:rFonts w:ascii="Calibri" w:hAnsi="Calibri" w:cs="Calibri"/>
          <w:sz w:val="24"/>
          <w:szCs w:val="24"/>
        </w:rPr>
        <w:t>BRIGHT 98.7 FM</w:t>
      </w:r>
      <w:r w:rsidRPr="00E442FD">
        <w:rPr>
          <w:rFonts w:ascii="Calibri" w:hAnsi="Calibri" w:cs="Calibri"/>
          <w:sz w:val="24"/>
          <w:szCs w:val="24"/>
        </w:rPr>
        <w:t xml:space="preserve"> </w:t>
      </w:r>
      <w:r w:rsidR="00AE171A" w:rsidRPr="00E442FD">
        <w:rPr>
          <w:rFonts w:ascii="Calibri" w:hAnsi="Calibri" w:cs="Calibri"/>
          <w:sz w:val="24"/>
          <w:szCs w:val="24"/>
        </w:rPr>
        <w:t xml:space="preserve">– </w:t>
      </w:r>
      <w:r w:rsidRPr="00843FF7">
        <w:rPr>
          <w:rFonts w:ascii="Calibri" w:hAnsi="Calibri" w:cs="Calibri"/>
          <w:sz w:val="24"/>
          <w:szCs w:val="24"/>
        </w:rPr>
        <w:t>Gwarinpa</w:t>
      </w:r>
      <w:r w:rsidR="00AE171A" w:rsidRPr="00E442FD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Abuja</w:t>
      </w:r>
      <w:r w:rsidR="00AE171A" w:rsidRPr="00E442FD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2021</w:t>
      </w:r>
      <w:r w:rsidR="00AE171A" w:rsidRPr="00E442FD">
        <w:rPr>
          <w:rFonts w:ascii="Calibri" w:hAnsi="Calibri" w:cs="Calibri"/>
          <w:sz w:val="24"/>
          <w:szCs w:val="24"/>
        </w:rPr>
        <w:t xml:space="preserve"> –</w:t>
      </w:r>
      <w:r>
        <w:rPr>
          <w:rFonts w:ascii="Calibri" w:hAnsi="Calibri" w:cs="Calibri"/>
          <w:sz w:val="24"/>
          <w:szCs w:val="24"/>
        </w:rPr>
        <w:t xml:space="preserve"> </w:t>
      </w:r>
      <w:r w:rsidR="00AE171A" w:rsidRPr="00E442FD">
        <w:rPr>
          <w:rFonts w:ascii="Calibri" w:eastAsiaTheme="minorEastAsia" w:hAnsi="Calibri" w:cs="Calibri"/>
          <w:sz w:val="24"/>
          <w:szCs w:val="24"/>
          <w:lang w:eastAsia="zh-CN"/>
        </w:rPr>
        <w:t>Present</w:t>
      </w:r>
    </w:p>
    <w:p w14:paraId="6DEA7A0B" w14:textId="07060369" w:rsidR="00AE171A" w:rsidRDefault="00843FF7" w:rsidP="00AE171A">
      <w:pPr>
        <w:pStyle w:val="DefaultText"/>
        <w:spacing w:before="120" w:after="1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Network Administrator</w:t>
      </w:r>
    </w:p>
    <w:p w14:paraId="5758F2CD" w14:textId="30A8CAFB" w:rsidR="00AE171A" w:rsidRPr="007564F4" w:rsidRDefault="00BF131F" w:rsidP="00AE171A">
      <w:pPr>
        <w:pStyle w:val="DefaultText"/>
        <w:spacing w:before="120" w:after="16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Administer, configure</w:t>
      </w:r>
      <w:r w:rsidR="003145AC">
        <w:rPr>
          <w:rFonts w:ascii="Calibri" w:hAnsi="Calibri" w:cs="Calibri"/>
          <w:bCs/>
        </w:rPr>
        <w:t>,</w:t>
      </w:r>
      <w:r>
        <w:rPr>
          <w:rFonts w:ascii="Calibri" w:hAnsi="Calibri" w:cs="Calibri"/>
          <w:bCs/>
        </w:rPr>
        <w:t xml:space="preserve"> and maintain LAN and WAN networks and wireless services for a company of 20+ staff; plan, coordinate and implement network security measures; identify and promptly resolve network device issues, including firewalls, routers</w:t>
      </w:r>
      <w:r w:rsidR="003145AC">
        <w:rPr>
          <w:rFonts w:ascii="Calibri" w:hAnsi="Calibri" w:cs="Calibri"/>
          <w:bCs/>
        </w:rPr>
        <w:t>,</w:t>
      </w:r>
      <w:r>
        <w:rPr>
          <w:rFonts w:ascii="Calibri" w:hAnsi="Calibri" w:cs="Calibri"/>
          <w:bCs/>
        </w:rPr>
        <w:t xml:space="preserve"> and streaming devices; </w:t>
      </w:r>
      <w:r w:rsidR="008B032A" w:rsidRPr="008B032A">
        <w:rPr>
          <w:rFonts w:ascii="Calibri" w:hAnsi="Calibri" w:cs="Calibri"/>
          <w:bCs/>
        </w:rPr>
        <w:t>maintain network hardware and software, and monitor network to support network availability to end users</w:t>
      </w:r>
      <w:r w:rsidR="008B032A">
        <w:rPr>
          <w:rFonts w:ascii="Calibri" w:hAnsi="Calibri" w:cs="Calibri"/>
          <w:bCs/>
        </w:rPr>
        <w:t xml:space="preserve">; create and manage virtual server computing environment using </w:t>
      </w:r>
      <w:proofErr w:type="spellStart"/>
      <w:r w:rsidR="008B032A">
        <w:rPr>
          <w:rFonts w:ascii="Calibri" w:hAnsi="Calibri" w:cs="Calibri"/>
          <w:bCs/>
        </w:rPr>
        <w:t>Proxmax</w:t>
      </w:r>
      <w:proofErr w:type="spellEnd"/>
      <w:r w:rsidR="008B032A">
        <w:rPr>
          <w:rFonts w:ascii="Calibri" w:hAnsi="Calibri" w:cs="Calibri"/>
          <w:bCs/>
        </w:rPr>
        <w:t xml:space="preserve"> infrastructure and management tools.</w:t>
      </w:r>
    </w:p>
    <w:p w14:paraId="0A679797" w14:textId="77777777" w:rsidR="00AE171A" w:rsidRPr="007564F4" w:rsidRDefault="00AE171A" w:rsidP="00AE171A">
      <w:pPr>
        <w:pStyle w:val="DefaultText"/>
        <w:spacing w:before="120" w:after="160"/>
        <w:rPr>
          <w:rFonts w:ascii="Calibri" w:eastAsiaTheme="minorEastAsia" w:hAnsi="Calibri" w:cs="Calibri"/>
          <w:b/>
          <w:bCs/>
          <w:i/>
          <w:lang w:eastAsia="zh-CN"/>
        </w:rPr>
      </w:pPr>
      <w:r w:rsidRPr="007564F4">
        <w:rPr>
          <w:rFonts w:ascii="Calibri" w:hAnsi="Calibri" w:cs="Calibri"/>
          <w:b/>
          <w:bCs/>
          <w:i/>
        </w:rPr>
        <w:t>Key Achievements:</w:t>
      </w:r>
    </w:p>
    <w:p w14:paraId="66156C83" w14:textId="77777777" w:rsidR="003E4AE9" w:rsidRDefault="003E4AE9" w:rsidP="003E4AE9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  <w:lang w:eastAsia="zh-CN"/>
        </w:rPr>
      </w:pPr>
      <w:r>
        <w:rPr>
          <w:rFonts w:ascii="Calibri" w:hAnsi="Calibri" w:cs="Calibri"/>
          <w:sz w:val="24"/>
          <w:szCs w:val="24"/>
        </w:rPr>
        <w:t>Planned, designed, and implemented company LAN, resulting in 30% efficiency.</w:t>
      </w:r>
    </w:p>
    <w:p w14:paraId="4F1991DB" w14:textId="77777777" w:rsidR="003E4AE9" w:rsidRPr="003E4AE9" w:rsidRDefault="003E4AE9" w:rsidP="003E4AE9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3E4AE9">
        <w:rPr>
          <w:rFonts w:ascii="Calibri" w:hAnsi="Calibri" w:cs="Calibri"/>
          <w:sz w:val="24"/>
          <w:szCs w:val="24"/>
        </w:rPr>
        <w:t>Led the development of an android mobile app, which increased listening audience by 5%.</w:t>
      </w:r>
    </w:p>
    <w:p w14:paraId="22FD4D6C" w14:textId="77777777" w:rsidR="003E4AE9" w:rsidRPr="003E4AE9" w:rsidRDefault="003E4AE9" w:rsidP="003E4AE9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3E4AE9">
        <w:rPr>
          <w:rFonts w:ascii="Calibri" w:hAnsi="Calibri" w:cs="Calibri"/>
          <w:sz w:val="24"/>
          <w:szCs w:val="24"/>
        </w:rPr>
        <w:t>Implemented HTTP Live Streaming (HLS), enabling the station to broadcast on radio and online.</w:t>
      </w:r>
    </w:p>
    <w:p w14:paraId="432F2BA9" w14:textId="6A8FF5B5" w:rsidR="00AE171A" w:rsidRPr="00E442FD" w:rsidRDefault="003E4AE9" w:rsidP="003E4AE9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eastAsia="MS Mincho" w:hAnsi="Calibri" w:cs="Calibri"/>
          <w:bCs/>
          <w:sz w:val="24"/>
          <w:szCs w:val="24"/>
        </w:rPr>
      </w:pPr>
      <w:r w:rsidRPr="003E4AE9">
        <w:rPr>
          <w:rFonts w:ascii="Calibri" w:hAnsi="Calibri" w:cs="Calibri"/>
          <w:sz w:val="24"/>
          <w:szCs w:val="24"/>
        </w:rPr>
        <w:t>Introduced folder redirection on Domain controller, protecting the organization from financial loss due to Ransomware attacks.</w:t>
      </w:r>
    </w:p>
    <w:p w14:paraId="49C332F8" w14:textId="63846172" w:rsidR="00AE171A" w:rsidRPr="00E442FD" w:rsidRDefault="00843FF7" w:rsidP="00AE171A">
      <w:pPr>
        <w:pStyle w:val="Header"/>
        <w:tabs>
          <w:tab w:val="clear" w:pos="4153"/>
          <w:tab w:val="clear" w:pos="8306"/>
          <w:tab w:val="right" w:pos="10512"/>
        </w:tabs>
        <w:spacing w:before="360"/>
        <w:jc w:val="left"/>
        <w:rPr>
          <w:rFonts w:ascii="Calibri" w:hAnsi="Calibri" w:cs="Calibri"/>
          <w:sz w:val="24"/>
          <w:szCs w:val="24"/>
        </w:rPr>
      </w:pPr>
      <w:r w:rsidRPr="00843FF7">
        <w:rPr>
          <w:rFonts w:ascii="Calibri" w:hAnsi="Calibri" w:cs="Calibri"/>
          <w:sz w:val="24"/>
          <w:szCs w:val="24"/>
        </w:rPr>
        <w:t>BRIECH DATA</w:t>
      </w:r>
      <w:r w:rsidRPr="00E442FD">
        <w:rPr>
          <w:rFonts w:ascii="Calibri" w:hAnsi="Calibri" w:cs="Calibri"/>
          <w:sz w:val="24"/>
          <w:szCs w:val="24"/>
        </w:rPr>
        <w:t xml:space="preserve"> </w:t>
      </w:r>
      <w:r w:rsidR="00AE171A" w:rsidRPr="00E442FD">
        <w:rPr>
          <w:rFonts w:ascii="Calibri" w:hAnsi="Calibri" w:cs="Calibri"/>
          <w:sz w:val="24"/>
          <w:szCs w:val="24"/>
        </w:rPr>
        <w:t xml:space="preserve">– </w:t>
      </w:r>
      <w:r>
        <w:rPr>
          <w:rFonts w:ascii="Calibri" w:hAnsi="Calibri" w:cs="Calibri"/>
          <w:sz w:val="24"/>
          <w:szCs w:val="24"/>
        </w:rPr>
        <w:t>Maitama</w:t>
      </w:r>
      <w:r w:rsidR="00AE171A" w:rsidRPr="00E442FD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Abuja</w:t>
      </w:r>
      <w:r w:rsidR="00AE171A" w:rsidRPr="00E442FD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2021</w:t>
      </w:r>
      <w:r w:rsidR="00AE171A" w:rsidRPr="00E442FD">
        <w:rPr>
          <w:rFonts w:ascii="Calibri" w:hAnsi="Calibri" w:cs="Calibri"/>
          <w:sz w:val="24"/>
          <w:szCs w:val="24"/>
        </w:rPr>
        <w:t xml:space="preserve"> –</w:t>
      </w:r>
      <w:r>
        <w:rPr>
          <w:rFonts w:ascii="Calibri" w:hAnsi="Calibri" w:cs="Calibri"/>
          <w:sz w:val="24"/>
          <w:szCs w:val="24"/>
        </w:rPr>
        <w:t xml:space="preserve"> </w:t>
      </w:r>
      <w:r w:rsidR="00AE171A" w:rsidRPr="00E442FD">
        <w:rPr>
          <w:rFonts w:ascii="Calibri" w:eastAsiaTheme="minorEastAsia" w:hAnsi="Calibri" w:cs="Calibri"/>
          <w:sz w:val="24"/>
          <w:szCs w:val="24"/>
          <w:lang w:eastAsia="zh-CN"/>
        </w:rPr>
        <w:t>Present</w:t>
      </w:r>
    </w:p>
    <w:p w14:paraId="60873653" w14:textId="1DCC5A37" w:rsidR="00AE171A" w:rsidRDefault="00843FF7" w:rsidP="00AE171A">
      <w:pPr>
        <w:pStyle w:val="DefaultText"/>
        <w:spacing w:before="120" w:after="1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Data Center Manager</w:t>
      </w:r>
    </w:p>
    <w:p w14:paraId="3E3BED03" w14:textId="0AFBDCBD" w:rsidR="00AE171A" w:rsidRPr="007564F4" w:rsidRDefault="008B032A" w:rsidP="00AE171A">
      <w:pPr>
        <w:pStyle w:val="DefaultText"/>
        <w:spacing w:before="120" w:after="16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Plan, develop and execute technical strategies in line with clients’ objectives; </w:t>
      </w:r>
      <w:r w:rsidR="00D75B9C">
        <w:rPr>
          <w:rFonts w:ascii="Calibri" w:hAnsi="Calibri" w:cs="Calibri"/>
          <w:bCs/>
        </w:rPr>
        <w:t xml:space="preserve">update and strengthen existing systems (billing automation, accounting, etc.) against security breaches and data loss; lead </w:t>
      </w:r>
      <w:r w:rsidR="00A13F9E">
        <w:rPr>
          <w:rFonts w:ascii="Calibri" w:hAnsi="Calibri" w:cs="Calibri"/>
          <w:bCs/>
        </w:rPr>
        <w:t xml:space="preserve">upgrade projects, </w:t>
      </w:r>
      <w:r w:rsidR="00D75B9C">
        <w:rPr>
          <w:rFonts w:ascii="Calibri" w:hAnsi="Calibri" w:cs="Calibri"/>
          <w:bCs/>
        </w:rPr>
        <w:t xml:space="preserve">software engineering and development teams; establish standards, determine specifications, and create </w:t>
      </w:r>
      <w:r w:rsidR="00D75B9C">
        <w:rPr>
          <w:rFonts w:ascii="Calibri" w:hAnsi="Calibri" w:cs="Calibri"/>
          <w:bCs/>
        </w:rPr>
        <w:lastRenderedPageBreak/>
        <w:t xml:space="preserve">operational and service level agreements; </w:t>
      </w:r>
      <w:r w:rsidR="00A13F9E" w:rsidRPr="00A13F9E">
        <w:rPr>
          <w:rFonts w:ascii="Calibri" w:hAnsi="Calibri" w:cs="Calibri"/>
          <w:bCs/>
        </w:rPr>
        <w:t>implement enterprise security strategies for network and hardware, disaster recovery, data protection and endpoint protection</w:t>
      </w:r>
      <w:r w:rsidR="00A13F9E">
        <w:rPr>
          <w:rFonts w:ascii="Calibri" w:hAnsi="Calibri" w:cs="Calibri"/>
          <w:bCs/>
        </w:rPr>
        <w:t>; develop and implement business intelligence systems; implement and manage wireless devices and multi-site network infrastructure.</w:t>
      </w:r>
    </w:p>
    <w:p w14:paraId="1C006448" w14:textId="77777777" w:rsidR="00AE171A" w:rsidRPr="007564F4" w:rsidRDefault="00AE171A" w:rsidP="00AE171A">
      <w:pPr>
        <w:pStyle w:val="DefaultText"/>
        <w:spacing w:before="120" w:after="160"/>
        <w:rPr>
          <w:rFonts w:ascii="Calibri" w:eastAsiaTheme="minorEastAsia" w:hAnsi="Calibri" w:cs="Calibri"/>
          <w:b/>
          <w:bCs/>
          <w:i/>
          <w:lang w:eastAsia="zh-CN"/>
        </w:rPr>
      </w:pPr>
      <w:r w:rsidRPr="007564F4">
        <w:rPr>
          <w:rFonts w:ascii="Calibri" w:hAnsi="Calibri" w:cs="Calibri"/>
          <w:b/>
          <w:bCs/>
          <w:i/>
        </w:rPr>
        <w:t>Key Achievements:</w:t>
      </w:r>
    </w:p>
    <w:p w14:paraId="7B13B561" w14:textId="3A98F4DF" w:rsidR="003E4AE9" w:rsidRPr="003E4AE9" w:rsidRDefault="003E4AE9" w:rsidP="003E4AE9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3E4AE9">
        <w:rPr>
          <w:rFonts w:ascii="Calibri" w:hAnsi="Calibri" w:cs="Calibri"/>
          <w:sz w:val="24"/>
          <w:szCs w:val="24"/>
        </w:rPr>
        <w:t xml:space="preserve">Led the laying of fiber optic cables to </w:t>
      </w:r>
      <w:proofErr w:type="spellStart"/>
      <w:r w:rsidRPr="003E4AE9">
        <w:rPr>
          <w:rFonts w:ascii="Calibri" w:hAnsi="Calibri" w:cs="Calibri"/>
          <w:sz w:val="24"/>
          <w:szCs w:val="24"/>
        </w:rPr>
        <w:t>TStv</w:t>
      </w:r>
      <w:proofErr w:type="spellEnd"/>
      <w:r w:rsidRPr="003E4AE9">
        <w:rPr>
          <w:rFonts w:ascii="Calibri" w:hAnsi="Calibri" w:cs="Calibri"/>
          <w:sz w:val="24"/>
          <w:szCs w:val="24"/>
        </w:rPr>
        <w:t xml:space="preserve"> Africa (One of the company's major clients), reducing network downtime by 40%,</w:t>
      </w:r>
      <w:r>
        <w:rPr>
          <w:rFonts w:ascii="Calibri" w:hAnsi="Calibri" w:cs="Calibri"/>
          <w:sz w:val="24"/>
          <w:szCs w:val="24"/>
        </w:rPr>
        <w:t xml:space="preserve"> a usual occurrence</w:t>
      </w:r>
      <w:r w:rsidRPr="003E4AE9">
        <w:rPr>
          <w:rFonts w:ascii="Calibri" w:hAnsi="Calibri" w:cs="Calibri"/>
          <w:sz w:val="24"/>
          <w:szCs w:val="24"/>
        </w:rPr>
        <w:t xml:space="preserve"> in rainy seasons</w:t>
      </w:r>
      <w:r>
        <w:rPr>
          <w:rFonts w:ascii="Calibri" w:hAnsi="Calibri" w:cs="Calibri"/>
          <w:sz w:val="24"/>
          <w:szCs w:val="24"/>
        </w:rPr>
        <w:t>,</w:t>
      </w:r>
      <w:r w:rsidRPr="003E4AE9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3E4AE9">
        <w:rPr>
          <w:rFonts w:ascii="Calibri" w:hAnsi="Calibri" w:cs="Calibri"/>
          <w:sz w:val="24"/>
          <w:szCs w:val="24"/>
        </w:rPr>
        <w:t>as a result of</w:t>
      </w:r>
      <w:proofErr w:type="gramEnd"/>
      <w:r w:rsidRPr="003E4AE9">
        <w:rPr>
          <w:rFonts w:ascii="Calibri" w:hAnsi="Calibri" w:cs="Calibri"/>
          <w:sz w:val="24"/>
          <w:szCs w:val="24"/>
        </w:rPr>
        <w:t xml:space="preserve"> shift in radio and thunder</w:t>
      </w:r>
      <w:r>
        <w:rPr>
          <w:rFonts w:ascii="Calibri" w:hAnsi="Calibri" w:cs="Calibri"/>
          <w:sz w:val="24"/>
          <w:szCs w:val="24"/>
        </w:rPr>
        <w:t xml:space="preserve"> effect</w:t>
      </w:r>
      <w:r w:rsidRPr="003E4AE9">
        <w:rPr>
          <w:rFonts w:ascii="Calibri" w:hAnsi="Calibri" w:cs="Calibri"/>
          <w:sz w:val="24"/>
          <w:szCs w:val="24"/>
        </w:rPr>
        <w:t>.</w:t>
      </w:r>
    </w:p>
    <w:p w14:paraId="69F97892" w14:textId="3CD3644A" w:rsidR="009610BD" w:rsidRPr="003E4AE9" w:rsidRDefault="003E4AE9" w:rsidP="003E4AE9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3E4AE9">
        <w:rPr>
          <w:rFonts w:ascii="Calibri" w:hAnsi="Calibri" w:cs="Calibri"/>
          <w:sz w:val="24"/>
          <w:szCs w:val="24"/>
        </w:rPr>
        <w:t xml:space="preserve">Implemented point to multiple points from the point of presence to different customers' </w:t>
      </w:r>
      <w:r>
        <w:rPr>
          <w:rFonts w:ascii="Calibri" w:hAnsi="Calibri" w:cs="Calibri"/>
          <w:sz w:val="24"/>
          <w:szCs w:val="24"/>
        </w:rPr>
        <w:t>locations.</w:t>
      </w:r>
    </w:p>
    <w:p w14:paraId="146C44CA" w14:textId="3515A529" w:rsidR="00AE171A" w:rsidRPr="00E442FD" w:rsidRDefault="00843FF7" w:rsidP="00AE171A">
      <w:pPr>
        <w:pStyle w:val="Header"/>
        <w:tabs>
          <w:tab w:val="clear" w:pos="4153"/>
          <w:tab w:val="clear" w:pos="8306"/>
          <w:tab w:val="right" w:pos="10512"/>
        </w:tabs>
        <w:spacing w:before="360"/>
        <w:jc w:val="left"/>
        <w:rPr>
          <w:rFonts w:ascii="Calibri" w:hAnsi="Calibri" w:cs="Calibri"/>
          <w:sz w:val="24"/>
          <w:szCs w:val="24"/>
        </w:rPr>
      </w:pPr>
      <w:r w:rsidRPr="00843FF7">
        <w:rPr>
          <w:rFonts w:ascii="Calibri" w:hAnsi="Calibri" w:cs="Calibri"/>
          <w:sz w:val="24"/>
          <w:szCs w:val="24"/>
        </w:rPr>
        <w:t>TSTV</w:t>
      </w:r>
      <w:r w:rsidR="00AE171A" w:rsidRPr="00E442FD">
        <w:rPr>
          <w:rFonts w:ascii="Calibri" w:hAnsi="Calibri" w:cs="Calibri"/>
          <w:sz w:val="24"/>
          <w:szCs w:val="24"/>
        </w:rPr>
        <w:t xml:space="preserve"> – </w:t>
      </w:r>
      <w:r>
        <w:rPr>
          <w:rFonts w:ascii="Calibri" w:hAnsi="Calibri" w:cs="Calibri"/>
          <w:sz w:val="24"/>
          <w:szCs w:val="24"/>
        </w:rPr>
        <w:t>Abuja</w:t>
      </w:r>
      <w:r w:rsidR="00AE171A" w:rsidRPr="00E442FD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2020</w:t>
      </w:r>
      <w:r w:rsidR="00AE171A" w:rsidRPr="00E442FD">
        <w:rPr>
          <w:rFonts w:ascii="Calibri" w:hAnsi="Calibri" w:cs="Calibri"/>
          <w:sz w:val="24"/>
          <w:szCs w:val="24"/>
        </w:rPr>
        <w:t xml:space="preserve"> –</w:t>
      </w:r>
      <w:r>
        <w:rPr>
          <w:rFonts w:ascii="Calibri" w:hAnsi="Calibri" w:cs="Calibri"/>
          <w:sz w:val="24"/>
          <w:szCs w:val="24"/>
        </w:rPr>
        <w:t xml:space="preserve"> </w:t>
      </w:r>
      <w:r w:rsidR="00AE171A" w:rsidRPr="00E442FD">
        <w:rPr>
          <w:rFonts w:ascii="Calibri" w:eastAsiaTheme="minorEastAsia" w:hAnsi="Calibri" w:cs="Calibri"/>
          <w:sz w:val="24"/>
          <w:szCs w:val="24"/>
          <w:lang w:eastAsia="zh-CN"/>
        </w:rPr>
        <w:t>Present</w:t>
      </w:r>
    </w:p>
    <w:p w14:paraId="1897C5E3" w14:textId="0DC1904E" w:rsidR="00AE171A" w:rsidRDefault="00843FF7" w:rsidP="00AE171A">
      <w:pPr>
        <w:pStyle w:val="DefaultText"/>
        <w:spacing w:before="120" w:after="1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Tech Manager </w:t>
      </w:r>
      <w:r w:rsidR="009E2A70">
        <w:rPr>
          <w:rFonts w:ascii="Calibri" w:hAnsi="Calibri" w:cs="Calibri"/>
          <w:b/>
          <w:bCs/>
        </w:rPr>
        <w:t>| Team Lead</w:t>
      </w:r>
    </w:p>
    <w:p w14:paraId="118F5A67" w14:textId="2B85D740" w:rsidR="00AE171A" w:rsidRPr="007564F4" w:rsidRDefault="00CE01EB" w:rsidP="00CE01EB">
      <w:pPr>
        <w:pStyle w:val="DefaultText"/>
        <w:spacing w:before="120" w:after="16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M</w:t>
      </w:r>
      <w:r w:rsidRPr="00CE01EB">
        <w:rPr>
          <w:rFonts w:ascii="Calibri" w:hAnsi="Calibri" w:cs="Calibri"/>
          <w:bCs/>
        </w:rPr>
        <w:t>anage multi-department rollout of robust, flexible</w:t>
      </w:r>
      <w:r w:rsidR="007779D8">
        <w:rPr>
          <w:rFonts w:ascii="Calibri" w:hAnsi="Calibri" w:cs="Calibri"/>
          <w:bCs/>
        </w:rPr>
        <w:t>,</w:t>
      </w:r>
      <w:r w:rsidRPr="00CE01EB">
        <w:rPr>
          <w:rFonts w:ascii="Calibri" w:hAnsi="Calibri" w:cs="Calibri"/>
          <w:bCs/>
        </w:rPr>
        <w:t xml:space="preserve"> and secure electronic data interchange; implement technological improvements resulting in increased efficiency; lead cross functional project teams; identify and mitigate project risks; designed, implement and monitor integration between applications while</w:t>
      </w:r>
      <w:r>
        <w:rPr>
          <w:rFonts w:ascii="Calibri" w:hAnsi="Calibri" w:cs="Calibri"/>
          <w:bCs/>
        </w:rPr>
        <w:t xml:space="preserve"> </w:t>
      </w:r>
      <w:r w:rsidRPr="00CE01EB">
        <w:rPr>
          <w:rFonts w:ascii="Calibri" w:hAnsi="Calibri" w:cs="Calibri"/>
          <w:bCs/>
        </w:rPr>
        <w:t>coordinating updates and developing test cases.</w:t>
      </w:r>
    </w:p>
    <w:p w14:paraId="438BD917" w14:textId="77777777" w:rsidR="00AE171A" w:rsidRPr="007564F4" w:rsidRDefault="00AE171A" w:rsidP="00AE171A">
      <w:pPr>
        <w:pStyle w:val="DefaultText"/>
        <w:spacing w:before="120" w:after="160"/>
        <w:rPr>
          <w:rFonts w:ascii="Calibri" w:eastAsiaTheme="minorEastAsia" w:hAnsi="Calibri" w:cs="Calibri"/>
          <w:b/>
          <w:bCs/>
          <w:i/>
          <w:lang w:eastAsia="zh-CN"/>
        </w:rPr>
      </w:pPr>
      <w:r w:rsidRPr="007564F4">
        <w:rPr>
          <w:rFonts w:ascii="Calibri" w:hAnsi="Calibri" w:cs="Calibri"/>
          <w:b/>
          <w:bCs/>
          <w:i/>
        </w:rPr>
        <w:t>Key Achievements:</w:t>
      </w:r>
    </w:p>
    <w:p w14:paraId="6456A250" w14:textId="0BF24A70" w:rsidR="003300AB" w:rsidRPr="00070CB2" w:rsidRDefault="003300AB" w:rsidP="003300AB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Introduced practical training, which increased employee productivity by over 30%.</w:t>
      </w:r>
    </w:p>
    <w:p w14:paraId="691E594A" w14:textId="790EB17D" w:rsidR="00070CB2" w:rsidRPr="003300AB" w:rsidRDefault="00070CB2" w:rsidP="003300AB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eastAsia="MS Mincho" w:hAnsi="Calibri" w:cs="Calibri"/>
          <w:bCs/>
          <w:sz w:val="24"/>
          <w:szCs w:val="24"/>
        </w:rPr>
      </w:pPr>
      <w:r w:rsidRPr="00070CB2">
        <w:rPr>
          <w:rFonts w:ascii="Calibri" w:eastAsia="MS Mincho" w:hAnsi="Calibri" w:cs="Calibri"/>
          <w:bCs/>
          <w:sz w:val="24"/>
          <w:szCs w:val="24"/>
        </w:rPr>
        <w:t>Reduced maintenance cost by 65% and buffering by 85% through HLS implementation.</w:t>
      </w:r>
    </w:p>
    <w:p w14:paraId="6661A22C" w14:textId="6695628B" w:rsidR="003300AB" w:rsidRPr="003300AB" w:rsidRDefault="003300AB" w:rsidP="003300AB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Revamped the content sharing (using </w:t>
      </w:r>
      <w:proofErr w:type="spellStart"/>
      <w:r>
        <w:rPr>
          <w:rFonts w:ascii="Calibri" w:hAnsi="Calibri" w:cs="Calibri"/>
          <w:sz w:val="24"/>
          <w:szCs w:val="24"/>
        </w:rPr>
        <w:t>Proxmax</w:t>
      </w:r>
      <w:proofErr w:type="spellEnd"/>
      <w:r>
        <w:rPr>
          <w:rFonts w:ascii="Calibri" w:hAnsi="Calibri" w:cs="Calibri"/>
          <w:sz w:val="24"/>
          <w:szCs w:val="24"/>
        </w:rPr>
        <w:t xml:space="preserve"> virtualization environment), resulting in 25% productivity boost and </w:t>
      </w:r>
      <w:r w:rsidR="00070CB2">
        <w:rPr>
          <w:rFonts w:ascii="Calibri" w:hAnsi="Calibri" w:cs="Calibri"/>
          <w:sz w:val="24"/>
          <w:szCs w:val="24"/>
        </w:rPr>
        <w:t>60% reduction in maintenance time.</w:t>
      </w:r>
    </w:p>
    <w:p w14:paraId="660B9B0A" w14:textId="2407A1B3" w:rsidR="003300AB" w:rsidRPr="00E442FD" w:rsidRDefault="003300AB" w:rsidP="00AE171A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  <w:lang w:eastAsia="zh-CN"/>
        </w:rPr>
      </w:pPr>
      <w:r>
        <w:rPr>
          <w:rFonts w:ascii="Calibri" w:hAnsi="Calibri" w:cs="Calibri"/>
          <w:sz w:val="24"/>
          <w:szCs w:val="24"/>
          <w:lang w:eastAsia="zh-CN"/>
        </w:rPr>
        <w:t>Delivered android app development after a 24-month delay, which now serves as a major source of revenue to the company.</w:t>
      </w:r>
    </w:p>
    <w:p w14:paraId="53ABD76D" w14:textId="14015994" w:rsidR="00AE171A" w:rsidRPr="00E442FD" w:rsidRDefault="009E2A70" w:rsidP="00AE171A">
      <w:pPr>
        <w:pStyle w:val="Header"/>
        <w:tabs>
          <w:tab w:val="clear" w:pos="4153"/>
          <w:tab w:val="clear" w:pos="8306"/>
          <w:tab w:val="right" w:pos="10512"/>
        </w:tabs>
        <w:spacing w:before="36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AFE BABALOLA UNIVERSITY</w:t>
      </w:r>
      <w:r w:rsidR="00AE171A" w:rsidRPr="00E442FD">
        <w:rPr>
          <w:rFonts w:ascii="Calibri" w:hAnsi="Calibri" w:cs="Calibri"/>
          <w:sz w:val="24"/>
          <w:szCs w:val="24"/>
        </w:rPr>
        <w:t xml:space="preserve"> – </w:t>
      </w:r>
      <w:r>
        <w:rPr>
          <w:rFonts w:ascii="Calibri" w:hAnsi="Calibri" w:cs="Calibri"/>
          <w:sz w:val="24"/>
          <w:szCs w:val="24"/>
        </w:rPr>
        <w:t>Ado Ekiti</w:t>
      </w:r>
      <w:r w:rsidR="00AE171A" w:rsidRPr="00E442FD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2017</w:t>
      </w:r>
      <w:r w:rsidR="00AE171A" w:rsidRPr="00E442FD">
        <w:rPr>
          <w:rFonts w:ascii="Calibri" w:hAnsi="Calibri" w:cs="Calibri"/>
          <w:sz w:val="24"/>
          <w:szCs w:val="24"/>
        </w:rPr>
        <w:t xml:space="preserve"> – </w:t>
      </w:r>
      <w:r>
        <w:rPr>
          <w:rFonts w:ascii="Calibri" w:hAnsi="Calibri" w:cs="Calibri"/>
          <w:sz w:val="24"/>
          <w:szCs w:val="24"/>
        </w:rPr>
        <w:t>2019</w:t>
      </w:r>
    </w:p>
    <w:p w14:paraId="02745D53" w14:textId="46044086" w:rsidR="00AE171A" w:rsidRDefault="009E2A70" w:rsidP="00AE171A">
      <w:pPr>
        <w:pStyle w:val="DefaultText"/>
        <w:spacing w:before="120" w:after="1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Network Administrator</w:t>
      </w:r>
    </w:p>
    <w:p w14:paraId="245B1285" w14:textId="77777777" w:rsidR="007779D8" w:rsidRPr="007779D8" w:rsidRDefault="007779D8" w:rsidP="007779D8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7779D8">
        <w:rPr>
          <w:rFonts w:ascii="Calibri" w:hAnsi="Calibri" w:cs="Calibri"/>
          <w:sz w:val="24"/>
          <w:szCs w:val="24"/>
        </w:rPr>
        <w:t>Managed data backups and disaster recovery operations for a company with 150 staff strength.</w:t>
      </w:r>
    </w:p>
    <w:p w14:paraId="05746860" w14:textId="77777777" w:rsidR="007779D8" w:rsidRPr="007779D8" w:rsidRDefault="007779D8" w:rsidP="007779D8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7779D8">
        <w:rPr>
          <w:rFonts w:ascii="Calibri" w:hAnsi="Calibri" w:cs="Calibri"/>
          <w:sz w:val="24"/>
          <w:szCs w:val="24"/>
        </w:rPr>
        <w:t>Monitored data transfer security to detect and prevent intrusion attempts and respond to DDoS attacks.</w:t>
      </w:r>
    </w:p>
    <w:p w14:paraId="7AFE9D6A" w14:textId="6AE702C9" w:rsidR="00AE171A" w:rsidRDefault="007779D8" w:rsidP="007779D8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  <w:lang w:eastAsia="zh-CN"/>
        </w:rPr>
      </w:pPr>
      <w:r w:rsidRPr="007779D8">
        <w:rPr>
          <w:rFonts w:ascii="Calibri" w:hAnsi="Calibri" w:cs="Calibri"/>
          <w:sz w:val="24"/>
          <w:szCs w:val="24"/>
        </w:rPr>
        <w:t>Provided network support services for devices such as hubs, bridges, routers</w:t>
      </w:r>
      <w:r w:rsidR="009F5958">
        <w:rPr>
          <w:rFonts w:ascii="Calibri" w:hAnsi="Calibri" w:cs="Calibri"/>
          <w:sz w:val="24"/>
          <w:szCs w:val="24"/>
        </w:rPr>
        <w:t>,</w:t>
      </w:r>
      <w:r w:rsidRPr="007779D8">
        <w:rPr>
          <w:rFonts w:ascii="Calibri" w:hAnsi="Calibri" w:cs="Calibri"/>
          <w:sz w:val="24"/>
          <w:szCs w:val="24"/>
        </w:rPr>
        <w:t xml:space="preserve"> and other hardware.</w:t>
      </w:r>
    </w:p>
    <w:p w14:paraId="0F93932B" w14:textId="77777777" w:rsidR="009F5958" w:rsidRPr="009F5958" w:rsidRDefault="009F5958" w:rsidP="009F5958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9F5958">
        <w:rPr>
          <w:rFonts w:ascii="Calibri" w:hAnsi="Calibri" w:cs="Calibri"/>
          <w:sz w:val="24"/>
          <w:szCs w:val="24"/>
        </w:rPr>
        <w:t>Monitored network capacity and performance to diagnose and resolve complex network problems.</w:t>
      </w:r>
    </w:p>
    <w:p w14:paraId="2B8199CF" w14:textId="77777777" w:rsidR="009F5958" w:rsidRPr="009F5958" w:rsidRDefault="009F5958" w:rsidP="009F5958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9F5958">
        <w:rPr>
          <w:rFonts w:ascii="Calibri" w:hAnsi="Calibri" w:cs="Calibri"/>
          <w:sz w:val="24"/>
          <w:szCs w:val="24"/>
        </w:rPr>
        <w:t>Integrated fixed wireless connectivity into facilities lacking access to terrestrial high-speed networks.</w:t>
      </w:r>
    </w:p>
    <w:p w14:paraId="31D95E58" w14:textId="36E76EE8" w:rsidR="00FF077D" w:rsidRDefault="009F5958" w:rsidP="009F5958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  <w:lang w:eastAsia="zh-CN"/>
        </w:rPr>
      </w:pPr>
      <w:r w:rsidRPr="009F5958">
        <w:rPr>
          <w:rFonts w:ascii="Calibri" w:hAnsi="Calibri" w:cs="Calibri"/>
          <w:sz w:val="24"/>
          <w:szCs w:val="24"/>
        </w:rPr>
        <w:t>Provided complete end-to-end engineering and installation of route-based IP network solutions.</w:t>
      </w:r>
    </w:p>
    <w:p w14:paraId="6796941E" w14:textId="577FE4F3" w:rsidR="009F5958" w:rsidRPr="009F5958" w:rsidRDefault="009F5958" w:rsidP="009F5958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7779D8">
        <w:rPr>
          <w:rFonts w:ascii="Calibri" w:hAnsi="Calibri" w:cs="Calibri"/>
          <w:sz w:val="24"/>
          <w:szCs w:val="24"/>
        </w:rPr>
        <w:t>Coordinated and supervised 100 external IT consultants and vendors.</w:t>
      </w:r>
    </w:p>
    <w:p w14:paraId="14E9F78D" w14:textId="42BCEBF0" w:rsidR="00AE171A" w:rsidRPr="00E442FD" w:rsidRDefault="009E2A70" w:rsidP="00AE171A">
      <w:pPr>
        <w:pStyle w:val="Header"/>
        <w:tabs>
          <w:tab w:val="clear" w:pos="4153"/>
          <w:tab w:val="clear" w:pos="8306"/>
          <w:tab w:val="right" w:pos="10512"/>
        </w:tabs>
        <w:spacing w:before="360"/>
        <w:jc w:val="left"/>
        <w:rPr>
          <w:rFonts w:ascii="Calibri" w:hAnsi="Calibri" w:cs="Calibri"/>
          <w:sz w:val="24"/>
          <w:szCs w:val="24"/>
        </w:rPr>
      </w:pPr>
      <w:r w:rsidRPr="009E2A70">
        <w:rPr>
          <w:rFonts w:ascii="Calibri" w:hAnsi="Calibri" w:cs="Calibri"/>
          <w:sz w:val="24"/>
          <w:szCs w:val="24"/>
        </w:rPr>
        <w:t>HIDDEN TREASURE COMPUTERS LTD</w:t>
      </w:r>
      <w:r w:rsidRPr="00E442FD">
        <w:rPr>
          <w:rFonts w:ascii="Calibri" w:hAnsi="Calibri" w:cs="Calibri"/>
          <w:sz w:val="24"/>
          <w:szCs w:val="24"/>
        </w:rPr>
        <w:t xml:space="preserve"> </w:t>
      </w:r>
      <w:r w:rsidR="00AE171A" w:rsidRPr="00E442FD">
        <w:rPr>
          <w:rFonts w:ascii="Calibri" w:hAnsi="Calibri" w:cs="Calibri"/>
          <w:sz w:val="24"/>
          <w:szCs w:val="24"/>
        </w:rPr>
        <w:t xml:space="preserve">– </w:t>
      </w:r>
      <w:r>
        <w:rPr>
          <w:rFonts w:ascii="Calibri" w:hAnsi="Calibri" w:cs="Calibri"/>
          <w:sz w:val="24"/>
          <w:szCs w:val="24"/>
        </w:rPr>
        <w:t>Lagos</w:t>
      </w:r>
      <w:r w:rsidR="00AE171A" w:rsidRPr="00E442FD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2011</w:t>
      </w:r>
      <w:r w:rsidR="00AE171A" w:rsidRPr="00E442FD">
        <w:rPr>
          <w:rFonts w:ascii="Calibri" w:hAnsi="Calibri" w:cs="Calibri"/>
          <w:sz w:val="24"/>
          <w:szCs w:val="24"/>
        </w:rPr>
        <w:t xml:space="preserve"> – </w:t>
      </w:r>
      <w:r>
        <w:rPr>
          <w:rFonts w:ascii="Calibri" w:hAnsi="Calibri" w:cs="Calibri"/>
          <w:sz w:val="24"/>
          <w:szCs w:val="24"/>
        </w:rPr>
        <w:t>2016</w:t>
      </w:r>
    </w:p>
    <w:p w14:paraId="6ECAA26E" w14:textId="1FA97532" w:rsidR="00AE171A" w:rsidRDefault="009E2A70" w:rsidP="00AE171A">
      <w:pPr>
        <w:pStyle w:val="DefaultText"/>
        <w:spacing w:before="120" w:after="1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System Network Administrator</w:t>
      </w:r>
    </w:p>
    <w:p w14:paraId="776117F7" w14:textId="08805640" w:rsidR="00D50440" w:rsidRPr="007564F4" w:rsidRDefault="009F5958" w:rsidP="00D50440">
      <w:pPr>
        <w:pStyle w:val="DefaultText"/>
        <w:spacing w:before="120" w:after="16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Planned, developed, installed, configured, </w:t>
      </w:r>
      <w:r w:rsidR="00CB263C">
        <w:rPr>
          <w:rFonts w:ascii="Calibri" w:hAnsi="Calibri" w:cs="Calibri"/>
          <w:bCs/>
        </w:rPr>
        <w:t xml:space="preserve">upgraded, </w:t>
      </w:r>
      <w:r>
        <w:rPr>
          <w:rFonts w:ascii="Calibri" w:hAnsi="Calibri" w:cs="Calibri"/>
          <w:bCs/>
        </w:rPr>
        <w:t xml:space="preserve">maintained and optimized networks to ensure stable and optimal operation; maintained IT systems, including hardware, software and networks for 50+ clients; </w:t>
      </w:r>
      <w:r w:rsidR="00CB263C" w:rsidRPr="00CB263C">
        <w:rPr>
          <w:rFonts w:ascii="Calibri" w:hAnsi="Calibri" w:cs="Calibri"/>
          <w:bCs/>
        </w:rPr>
        <w:t>Designed and evaluated WAN and LAN connectivity technologies; diagnosed and resolved network and server issues; implemented, developed and tested installation and update of file servers, print servers and application servers in all departments; optimized system security and performance with proactive changes such as timely update of security patches and system update.</w:t>
      </w:r>
    </w:p>
    <w:p w14:paraId="62E16646" w14:textId="77777777" w:rsidR="00D50440" w:rsidRPr="007564F4" w:rsidRDefault="00D50440" w:rsidP="00D50440">
      <w:pPr>
        <w:pStyle w:val="DefaultText"/>
        <w:spacing w:before="120" w:after="160"/>
        <w:rPr>
          <w:rFonts w:ascii="Calibri" w:eastAsiaTheme="minorEastAsia" w:hAnsi="Calibri" w:cs="Calibri"/>
          <w:b/>
          <w:bCs/>
          <w:i/>
          <w:lang w:eastAsia="zh-CN"/>
        </w:rPr>
      </w:pPr>
      <w:r w:rsidRPr="007564F4">
        <w:rPr>
          <w:rFonts w:ascii="Calibri" w:hAnsi="Calibri" w:cs="Calibri"/>
          <w:b/>
          <w:bCs/>
          <w:i/>
        </w:rPr>
        <w:lastRenderedPageBreak/>
        <w:t>Key Achievements:</w:t>
      </w:r>
    </w:p>
    <w:p w14:paraId="213889D5" w14:textId="77777777" w:rsidR="009610BD" w:rsidRPr="009610BD" w:rsidRDefault="009610BD" w:rsidP="009610BD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9610BD">
        <w:rPr>
          <w:rFonts w:ascii="Calibri" w:hAnsi="Calibri" w:cs="Calibri"/>
          <w:sz w:val="24"/>
          <w:szCs w:val="24"/>
        </w:rPr>
        <w:t>Initiated a robust and secure Wi-Fi network which has prevented unauthorized access to the network.</w:t>
      </w:r>
    </w:p>
    <w:p w14:paraId="110C789D" w14:textId="77777777" w:rsidR="009610BD" w:rsidRDefault="009610BD" w:rsidP="009610BD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  <w:lang w:eastAsia="zh-CN"/>
        </w:rPr>
      </w:pPr>
      <w:r w:rsidRPr="009610BD">
        <w:rPr>
          <w:rFonts w:ascii="Calibri" w:hAnsi="Calibri" w:cs="Calibri"/>
          <w:sz w:val="24"/>
          <w:szCs w:val="24"/>
        </w:rPr>
        <w:t xml:space="preserve">Introduced test Lab </w:t>
      </w:r>
      <w:r>
        <w:rPr>
          <w:rFonts w:ascii="Calibri" w:hAnsi="Calibri" w:cs="Calibri"/>
          <w:sz w:val="24"/>
          <w:szCs w:val="24"/>
        </w:rPr>
        <w:t>to</w:t>
      </w:r>
      <w:r w:rsidRPr="009610BD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enable</w:t>
      </w:r>
      <w:r w:rsidRPr="009610BD">
        <w:rPr>
          <w:rFonts w:ascii="Calibri" w:hAnsi="Calibri" w:cs="Calibri"/>
          <w:sz w:val="24"/>
          <w:szCs w:val="24"/>
        </w:rPr>
        <w:t xml:space="preserve"> the test team </w:t>
      </w:r>
      <w:r>
        <w:rPr>
          <w:rFonts w:ascii="Calibri" w:hAnsi="Calibri" w:cs="Calibri"/>
          <w:sz w:val="24"/>
          <w:szCs w:val="24"/>
        </w:rPr>
        <w:t xml:space="preserve">in </w:t>
      </w:r>
      <w:r w:rsidRPr="009610BD">
        <w:rPr>
          <w:rFonts w:ascii="Calibri" w:hAnsi="Calibri" w:cs="Calibri"/>
          <w:sz w:val="24"/>
          <w:szCs w:val="24"/>
        </w:rPr>
        <w:t>testing out software and applications before deployment.</w:t>
      </w:r>
    </w:p>
    <w:p w14:paraId="267BD669" w14:textId="77777777" w:rsidR="009610BD" w:rsidRPr="009610BD" w:rsidRDefault="009610BD" w:rsidP="009610BD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</w:rPr>
      </w:pPr>
      <w:r w:rsidRPr="009610BD">
        <w:rPr>
          <w:rFonts w:ascii="Calibri" w:hAnsi="Calibri" w:cs="Calibri"/>
          <w:sz w:val="24"/>
          <w:szCs w:val="24"/>
        </w:rPr>
        <w:t>Implemented CBT center solution and software, which has generated over ₦20</w:t>
      </w:r>
      <w:r>
        <w:rPr>
          <w:rFonts w:ascii="Calibri" w:hAnsi="Calibri" w:cs="Calibri"/>
          <w:sz w:val="24"/>
          <w:szCs w:val="24"/>
        </w:rPr>
        <w:t>M</w:t>
      </w:r>
      <w:r w:rsidRPr="009610BD">
        <w:rPr>
          <w:rFonts w:ascii="Calibri" w:hAnsi="Calibri" w:cs="Calibri"/>
          <w:sz w:val="24"/>
          <w:szCs w:val="24"/>
        </w:rPr>
        <w:t xml:space="preserve"> and ₦5M profit respectively.</w:t>
      </w:r>
    </w:p>
    <w:p w14:paraId="71383238" w14:textId="6007526C" w:rsidR="00AE171A" w:rsidRPr="00E442FD" w:rsidRDefault="009E2A70" w:rsidP="00AE171A">
      <w:pPr>
        <w:pStyle w:val="Header"/>
        <w:tabs>
          <w:tab w:val="clear" w:pos="4153"/>
          <w:tab w:val="clear" w:pos="8306"/>
          <w:tab w:val="right" w:pos="10512"/>
        </w:tabs>
        <w:spacing w:before="36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GUARANTY TRUST BANK PLC</w:t>
      </w:r>
      <w:r w:rsidR="00AE171A" w:rsidRPr="00E442FD">
        <w:rPr>
          <w:rFonts w:ascii="Calibri" w:hAnsi="Calibri" w:cs="Calibri"/>
          <w:sz w:val="24"/>
          <w:szCs w:val="24"/>
        </w:rPr>
        <w:t xml:space="preserve"> – </w:t>
      </w:r>
      <w:r>
        <w:rPr>
          <w:rFonts w:ascii="Calibri" w:hAnsi="Calibri" w:cs="Calibri"/>
          <w:sz w:val="24"/>
          <w:szCs w:val="24"/>
        </w:rPr>
        <w:t>Victoria Island, Lagos</w:t>
      </w:r>
      <w:r w:rsidR="00AE171A" w:rsidRPr="00E442FD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2009</w:t>
      </w:r>
      <w:r w:rsidR="00AE171A" w:rsidRPr="00E442FD">
        <w:rPr>
          <w:rFonts w:ascii="Calibri" w:hAnsi="Calibri" w:cs="Calibri"/>
          <w:sz w:val="24"/>
          <w:szCs w:val="24"/>
        </w:rPr>
        <w:t xml:space="preserve"> – </w:t>
      </w:r>
      <w:r>
        <w:rPr>
          <w:rFonts w:ascii="Calibri" w:hAnsi="Calibri" w:cs="Calibri"/>
          <w:sz w:val="24"/>
          <w:szCs w:val="24"/>
        </w:rPr>
        <w:t>2010</w:t>
      </w:r>
    </w:p>
    <w:p w14:paraId="13EB778C" w14:textId="4AF9FD5B" w:rsidR="00AE171A" w:rsidRDefault="009E2A70" w:rsidP="00AE171A">
      <w:pPr>
        <w:pStyle w:val="DefaultText"/>
        <w:spacing w:before="120" w:after="1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Hardware Engineering Intern</w:t>
      </w:r>
    </w:p>
    <w:p w14:paraId="2BB95091" w14:textId="1A860193" w:rsidR="00FF077D" w:rsidRPr="00634DBA" w:rsidRDefault="007D0BEC" w:rsidP="00FF077D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Ensured computer systems run optimally with minimal downtime.</w:t>
      </w:r>
    </w:p>
    <w:p w14:paraId="21F7266B" w14:textId="3EF49D05" w:rsidR="00634DBA" w:rsidRPr="00634DBA" w:rsidRDefault="00634DBA" w:rsidP="00634DBA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  <w:lang w:eastAsia="zh-CN"/>
        </w:rPr>
      </w:pPr>
      <w:r w:rsidRPr="007D0BEC">
        <w:rPr>
          <w:rFonts w:ascii="Calibri" w:hAnsi="Calibri" w:cs="Calibri"/>
          <w:sz w:val="24"/>
          <w:szCs w:val="24"/>
        </w:rPr>
        <w:t>Evaluated hardware and software requirements for new system development.</w:t>
      </w:r>
    </w:p>
    <w:p w14:paraId="7F54A243" w14:textId="56480484" w:rsidR="00FF077D" w:rsidRDefault="007D0BEC" w:rsidP="00FF077D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  <w:lang w:eastAsia="zh-CN"/>
        </w:rPr>
      </w:pPr>
      <w:r>
        <w:rPr>
          <w:rFonts w:ascii="Calibri" w:hAnsi="Calibri" w:cs="Calibri"/>
          <w:sz w:val="24"/>
          <w:szCs w:val="24"/>
        </w:rPr>
        <w:t>Performed preventive and corrective maintenance on systems: hardware, software, and networks.</w:t>
      </w:r>
    </w:p>
    <w:p w14:paraId="32FAC3CC" w14:textId="33AD0AAC" w:rsidR="00FF077D" w:rsidRPr="00FF077D" w:rsidRDefault="00634DBA" w:rsidP="00FF077D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  <w:lang w:eastAsia="zh-CN"/>
        </w:rPr>
      </w:pPr>
      <w:r>
        <w:rPr>
          <w:rFonts w:ascii="Calibri" w:hAnsi="Calibri" w:cs="Calibri"/>
          <w:sz w:val="24"/>
          <w:szCs w:val="24"/>
        </w:rPr>
        <w:t xml:space="preserve">Designed computer systems and components, including </w:t>
      </w:r>
      <w:r w:rsidRPr="00634DBA">
        <w:rPr>
          <w:rFonts w:ascii="Calibri" w:hAnsi="Calibri" w:cs="Calibri"/>
          <w:sz w:val="24"/>
          <w:szCs w:val="24"/>
        </w:rPr>
        <w:t>power supplies, heat sinks, hard-drives</w:t>
      </w:r>
      <w:r w:rsidR="00186A7B">
        <w:rPr>
          <w:rFonts w:ascii="Calibri" w:hAnsi="Calibri" w:cs="Calibri"/>
          <w:sz w:val="24"/>
          <w:szCs w:val="24"/>
        </w:rPr>
        <w:t>,</w:t>
      </w:r>
      <w:r w:rsidRPr="00634DBA">
        <w:rPr>
          <w:rFonts w:ascii="Calibri" w:hAnsi="Calibri" w:cs="Calibri"/>
          <w:sz w:val="24"/>
          <w:szCs w:val="24"/>
        </w:rPr>
        <w:t xml:space="preserve"> and IC boards.</w:t>
      </w:r>
    </w:p>
    <w:p w14:paraId="5EB3211D" w14:textId="42581867" w:rsidR="00B05855" w:rsidRPr="00E442FD" w:rsidRDefault="009E2A70" w:rsidP="00B05855">
      <w:pPr>
        <w:pStyle w:val="Header"/>
        <w:tabs>
          <w:tab w:val="clear" w:pos="4153"/>
          <w:tab w:val="clear" w:pos="8306"/>
          <w:tab w:val="right" w:pos="10512"/>
        </w:tabs>
        <w:spacing w:before="360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AJAYI CROWTHER UNIVERSITY</w:t>
      </w:r>
      <w:r w:rsidR="00B05855" w:rsidRPr="00E442FD">
        <w:rPr>
          <w:rFonts w:ascii="Calibri" w:hAnsi="Calibri" w:cs="Calibri"/>
          <w:sz w:val="24"/>
          <w:szCs w:val="24"/>
        </w:rPr>
        <w:t xml:space="preserve"> – </w:t>
      </w:r>
      <w:r>
        <w:rPr>
          <w:rFonts w:ascii="Calibri" w:hAnsi="Calibri" w:cs="Calibri"/>
          <w:sz w:val="24"/>
          <w:szCs w:val="24"/>
        </w:rPr>
        <w:t>Oyo</w:t>
      </w:r>
      <w:r w:rsidR="00B05855" w:rsidRPr="00E442FD">
        <w:rPr>
          <w:rFonts w:ascii="Calibri" w:hAnsi="Calibri" w:cs="Calibri"/>
          <w:sz w:val="24"/>
          <w:szCs w:val="24"/>
        </w:rPr>
        <w:tab/>
      </w:r>
      <w:r w:rsidR="00FF077D">
        <w:rPr>
          <w:rFonts w:ascii="Calibri" w:hAnsi="Calibri" w:cs="Calibri"/>
          <w:sz w:val="24"/>
          <w:szCs w:val="24"/>
        </w:rPr>
        <w:t>Jan</w:t>
      </w:r>
      <w:r w:rsidR="00B05855" w:rsidRPr="00E442FD">
        <w:rPr>
          <w:rFonts w:ascii="Calibri" w:hAnsi="Calibri" w:cs="Calibri"/>
          <w:sz w:val="24"/>
          <w:szCs w:val="24"/>
        </w:rPr>
        <w:t xml:space="preserve"> – </w:t>
      </w:r>
      <w:r w:rsidR="00FF077D">
        <w:rPr>
          <w:rFonts w:ascii="Calibri" w:hAnsi="Calibri" w:cs="Calibri"/>
          <w:sz w:val="24"/>
          <w:szCs w:val="24"/>
        </w:rPr>
        <w:t>Feb 2009</w:t>
      </w:r>
    </w:p>
    <w:p w14:paraId="190A4901" w14:textId="65822B5A" w:rsidR="00B05855" w:rsidRDefault="009E2A70" w:rsidP="00B05855">
      <w:pPr>
        <w:pStyle w:val="DefaultText"/>
        <w:spacing w:before="120" w:after="1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Hardware Technician</w:t>
      </w:r>
    </w:p>
    <w:p w14:paraId="59362C2B" w14:textId="5911AC6A" w:rsidR="00FF077D" w:rsidRPr="00E442FD" w:rsidRDefault="00634DBA" w:rsidP="00FF077D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Implemented computer projects and installations to improve workflow for 50+ employees.</w:t>
      </w:r>
    </w:p>
    <w:p w14:paraId="0E495D45" w14:textId="7504C264" w:rsidR="00FF077D" w:rsidRDefault="00634DBA" w:rsidP="00FF077D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  <w:lang w:eastAsia="zh-CN"/>
        </w:rPr>
      </w:pPr>
      <w:r>
        <w:rPr>
          <w:rFonts w:ascii="Calibri" w:hAnsi="Calibri" w:cs="Calibri"/>
          <w:sz w:val="24"/>
          <w:szCs w:val="24"/>
        </w:rPr>
        <w:t>Maintained, configured, modified, upgraded</w:t>
      </w:r>
      <w:r w:rsidR="00186A7B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and diagnosed faults in hardware components.</w:t>
      </w:r>
    </w:p>
    <w:p w14:paraId="52A277A7" w14:textId="00115315" w:rsidR="00186A7B" w:rsidRDefault="00186A7B" w:rsidP="00FF077D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  <w:lang w:eastAsia="zh-CN"/>
        </w:rPr>
      </w:pPr>
      <w:r w:rsidRPr="00186A7B">
        <w:rPr>
          <w:rFonts w:ascii="Calibri" w:hAnsi="Calibri" w:cs="Calibri"/>
          <w:sz w:val="24"/>
          <w:szCs w:val="24"/>
          <w:lang w:eastAsia="zh-CN"/>
        </w:rPr>
        <w:t>Developed long-term strategies and capacity planning for meeting future computer hardware needs.</w:t>
      </w:r>
    </w:p>
    <w:p w14:paraId="203424B5" w14:textId="1522D9A8" w:rsidR="00FF077D" w:rsidRPr="00186A7B" w:rsidRDefault="00186A7B" w:rsidP="00186A7B">
      <w:pPr>
        <w:pStyle w:val="PlainText"/>
        <w:numPr>
          <w:ilvl w:val="0"/>
          <w:numId w:val="31"/>
        </w:numPr>
        <w:spacing w:before="80" w:after="80"/>
        <w:jc w:val="both"/>
        <w:rPr>
          <w:rFonts w:ascii="Calibri" w:hAnsi="Calibri" w:cs="Calibri"/>
          <w:sz w:val="24"/>
          <w:szCs w:val="24"/>
          <w:lang w:eastAsia="zh-CN"/>
        </w:rPr>
      </w:pPr>
      <w:r w:rsidRPr="00186A7B">
        <w:rPr>
          <w:rFonts w:ascii="Calibri" w:hAnsi="Calibri" w:cs="Calibri"/>
          <w:sz w:val="24"/>
          <w:szCs w:val="24"/>
        </w:rPr>
        <w:t>Maintained detailed documentation through all phases of development, testing and analysis to enhance organizational productivity.</w:t>
      </w:r>
    </w:p>
    <w:p w14:paraId="1CF53140" w14:textId="77777777" w:rsidR="009F4D54" w:rsidRPr="009F4D54" w:rsidRDefault="009F4D54" w:rsidP="009F4D54">
      <w:pPr>
        <w:pStyle w:val="Header"/>
        <w:pBdr>
          <w:bottom w:val="single" w:sz="6" w:space="1" w:color="auto"/>
        </w:pBdr>
        <w:tabs>
          <w:tab w:val="clear" w:pos="4153"/>
          <w:tab w:val="clear" w:pos="8306"/>
          <w:tab w:val="right" w:pos="10512"/>
        </w:tabs>
        <w:spacing w:before="360"/>
        <w:jc w:val="left"/>
        <w:rPr>
          <w:rFonts w:ascii="Calibri" w:hAnsi="Calibri" w:cs="Calibri"/>
          <w:sz w:val="32"/>
          <w:szCs w:val="24"/>
        </w:rPr>
      </w:pPr>
      <w:r w:rsidRPr="009F4D54">
        <w:rPr>
          <w:rFonts w:ascii="Calibri" w:hAnsi="Calibri" w:cs="Calibri"/>
          <w:sz w:val="32"/>
          <w:szCs w:val="24"/>
        </w:rPr>
        <w:t>E</w:t>
      </w:r>
      <w:r w:rsidR="00165C61">
        <w:rPr>
          <w:rFonts w:ascii="Calibri" w:hAnsi="Calibri" w:cs="Calibri"/>
          <w:sz w:val="32"/>
          <w:szCs w:val="24"/>
        </w:rPr>
        <w:t>DUCATION</w:t>
      </w:r>
    </w:p>
    <w:p w14:paraId="056F1CD3" w14:textId="320A2FD1" w:rsidR="009F4D54" w:rsidRPr="00E442FD" w:rsidRDefault="00FF077D" w:rsidP="009F4D54">
      <w:pPr>
        <w:pStyle w:val="DefaultText"/>
        <w:spacing w:before="24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B.Sc. Computer Science</w:t>
      </w:r>
      <w:r w:rsidR="009F4D54" w:rsidRPr="00E442FD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Olabisi Onabanjo University</w:t>
      </w:r>
      <w:r w:rsidR="009F4D54" w:rsidRPr="00E442FD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Ago </w:t>
      </w:r>
      <w:proofErr w:type="spellStart"/>
      <w:r>
        <w:rPr>
          <w:rFonts w:ascii="Calibri" w:hAnsi="Calibri" w:cs="Calibri"/>
        </w:rPr>
        <w:t>Iwoye</w:t>
      </w:r>
      <w:proofErr w:type="spellEnd"/>
      <w:r w:rsidR="009F4D54" w:rsidRPr="00E442FD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2009</w:t>
      </w:r>
    </w:p>
    <w:p w14:paraId="12B18373" w14:textId="7F654B3B" w:rsidR="00B05855" w:rsidRPr="00E442FD" w:rsidRDefault="00FF077D" w:rsidP="00BB138F">
      <w:pPr>
        <w:pStyle w:val="DefaultText"/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Diploma in Data Processing</w:t>
      </w:r>
      <w:r w:rsidR="00B05855" w:rsidRPr="00E442FD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Olabisi Onabanjo University</w:t>
      </w:r>
      <w:r w:rsidRPr="00E442FD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Ago </w:t>
      </w:r>
      <w:proofErr w:type="spellStart"/>
      <w:r>
        <w:rPr>
          <w:rFonts w:ascii="Calibri" w:hAnsi="Calibri" w:cs="Calibri"/>
        </w:rPr>
        <w:t>Iwoye</w:t>
      </w:r>
      <w:proofErr w:type="spellEnd"/>
      <w:r w:rsidR="00B05855" w:rsidRPr="00E442FD">
        <w:rPr>
          <w:rFonts w:ascii="Calibri" w:hAnsi="Calibri" w:cs="Calibri"/>
        </w:rPr>
        <w:t xml:space="preserve">, </w:t>
      </w:r>
      <w:r w:rsidR="00D12857">
        <w:rPr>
          <w:rFonts w:ascii="Calibri" w:hAnsi="Calibri" w:cs="Calibri"/>
        </w:rPr>
        <w:t>2005</w:t>
      </w:r>
    </w:p>
    <w:p w14:paraId="3F0CA07A" w14:textId="7A47DE1B" w:rsidR="00B05855" w:rsidRPr="008C0C61" w:rsidRDefault="00D12857" w:rsidP="00BB138F">
      <w:pPr>
        <w:pStyle w:val="DefaultText"/>
        <w:spacing w:before="12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Senior Secondary School Certificate</w:t>
      </w:r>
      <w:r w:rsidR="00B05855" w:rsidRPr="00E442FD">
        <w:rPr>
          <w:rFonts w:ascii="Calibri" w:hAnsi="Calibri" w:cs="Calibri"/>
        </w:rPr>
        <w:t xml:space="preserve">, </w:t>
      </w:r>
      <w:r w:rsidR="00FD1077">
        <w:rPr>
          <w:rFonts w:ascii="Calibri" w:hAnsi="Calibri" w:cs="Calibri"/>
        </w:rPr>
        <w:t>School of Science</w:t>
      </w:r>
      <w:r w:rsidR="00B05855" w:rsidRPr="00E442FD">
        <w:rPr>
          <w:rFonts w:ascii="Calibri" w:hAnsi="Calibri" w:cs="Calibri"/>
        </w:rPr>
        <w:t xml:space="preserve">, </w:t>
      </w:r>
      <w:r w:rsidR="00FD1077">
        <w:rPr>
          <w:rFonts w:ascii="Calibri" w:hAnsi="Calibri" w:cs="Calibri"/>
        </w:rPr>
        <w:t>Oyo</w:t>
      </w:r>
      <w:r w:rsidR="00B05855" w:rsidRPr="00E442FD">
        <w:rPr>
          <w:rFonts w:ascii="Calibri" w:hAnsi="Calibri" w:cs="Calibri"/>
        </w:rPr>
        <w:t xml:space="preserve">, </w:t>
      </w:r>
      <w:r w:rsidR="007C4785">
        <w:rPr>
          <w:rFonts w:ascii="Calibri" w:hAnsi="Calibri" w:cs="Calibri"/>
        </w:rPr>
        <w:t>2004</w:t>
      </w:r>
    </w:p>
    <w:p w14:paraId="341883EA" w14:textId="05231237" w:rsidR="009F4D54" w:rsidRPr="009F4D54" w:rsidRDefault="009F4D54" w:rsidP="009F4D54">
      <w:pPr>
        <w:pStyle w:val="Header"/>
        <w:pBdr>
          <w:bottom w:val="single" w:sz="6" w:space="1" w:color="auto"/>
        </w:pBdr>
        <w:tabs>
          <w:tab w:val="clear" w:pos="4153"/>
          <w:tab w:val="clear" w:pos="8306"/>
          <w:tab w:val="right" w:pos="10512"/>
        </w:tabs>
        <w:spacing w:before="360"/>
        <w:jc w:val="left"/>
        <w:rPr>
          <w:rFonts w:ascii="Calibri" w:hAnsi="Calibri" w:cs="Calibri"/>
          <w:sz w:val="32"/>
          <w:szCs w:val="24"/>
        </w:rPr>
      </w:pPr>
      <w:r w:rsidRPr="009F4D54">
        <w:rPr>
          <w:rFonts w:ascii="Calibri" w:hAnsi="Calibri" w:cs="Calibri"/>
          <w:sz w:val="32"/>
          <w:szCs w:val="24"/>
        </w:rPr>
        <w:t>CERTIFICATION</w:t>
      </w:r>
      <w:r w:rsidR="00FF077D">
        <w:rPr>
          <w:rFonts w:ascii="Calibri" w:hAnsi="Calibri" w:cs="Calibri"/>
          <w:sz w:val="32"/>
          <w:szCs w:val="24"/>
        </w:rPr>
        <w:t xml:space="preserve"> &amp; TRAINING</w:t>
      </w:r>
    </w:p>
    <w:p w14:paraId="5344AAA7" w14:textId="192EF662" w:rsidR="009F4D54" w:rsidRPr="00EA6A33" w:rsidRDefault="00040F2D" w:rsidP="00EA6A33">
      <w:pPr>
        <w:pStyle w:val="PlainText"/>
        <w:numPr>
          <w:ilvl w:val="0"/>
          <w:numId w:val="31"/>
        </w:numPr>
        <w:spacing w:before="24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2021</w:t>
      </w:r>
      <w:r w:rsidR="009F4D54"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040F2D">
        <w:rPr>
          <w:rFonts w:ascii="Calibri" w:hAnsi="Calibri" w:cs="Calibri"/>
          <w:i/>
          <w:iCs/>
          <w:sz w:val="24"/>
          <w:szCs w:val="24"/>
        </w:rPr>
        <w:t>Certified Secure Computer User V2</w:t>
      </w:r>
      <w:r w:rsidR="009F4D54"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="009F4D54" w:rsidRPr="00E442FD">
        <w:rPr>
          <w:rFonts w:ascii="Calibri" w:hAnsi="Calibri" w:cs="Calibri"/>
          <w:sz w:val="24"/>
          <w:szCs w:val="24"/>
        </w:rPr>
        <w:t xml:space="preserve">– </w:t>
      </w:r>
      <w:r w:rsidRPr="00040F2D">
        <w:rPr>
          <w:rFonts w:ascii="Calibri" w:hAnsi="Calibri" w:cs="Calibri"/>
          <w:b/>
          <w:bCs/>
          <w:sz w:val="24"/>
          <w:szCs w:val="24"/>
        </w:rPr>
        <w:t>EC-Council</w:t>
      </w:r>
    </w:p>
    <w:p w14:paraId="39AEDBAD" w14:textId="0764DCD6" w:rsidR="00EA6A33" w:rsidRPr="00EA6A33" w:rsidRDefault="00EA6A33" w:rsidP="00EA6A33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2021</w:t>
      </w:r>
      <w:r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040F2D">
        <w:rPr>
          <w:rFonts w:ascii="Calibri" w:hAnsi="Calibri" w:cs="Calibri"/>
          <w:i/>
          <w:iCs/>
          <w:sz w:val="24"/>
          <w:szCs w:val="24"/>
        </w:rPr>
        <w:t>NSE 1 Network Security Associate</w:t>
      </w:r>
      <w:r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Pr="00E442FD">
        <w:rPr>
          <w:rFonts w:ascii="Calibri" w:hAnsi="Calibri" w:cs="Calibri"/>
          <w:sz w:val="24"/>
          <w:szCs w:val="24"/>
        </w:rPr>
        <w:t xml:space="preserve">– </w:t>
      </w:r>
      <w:r w:rsidRPr="00040F2D">
        <w:rPr>
          <w:rFonts w:ascii="Calibri" w:hAnsi="Calibri" w:cs="Calibri"/>
          <w:b/>
          <w:bCs/>
          <w:sz w:val="24"/>
          <w:szCs w:val="24"/>
        </w:rPr>
        <w:t>F</w:t>
      </w:r>
      <w:r w:rsidR="00561360">
        <w:rPr>
          <w:rFonts w:ascii="Calibri" w:hAnsi="Calibri" w:cs="Calibri"/>
          <w:b/>
          <w:bCs/>
          <w:sz w:val="24"/>
          <w:szCs w:val="24"/>
        </w:rPr>
        <w:t>ortinet</w:t>
      </w:r>
      <w:r w:rsidRPr="00040F2D">
        <w:rPr>
          <w:rFonts w:ascii="Calibri" w:hAnsi="Calibri" w:cs="Calibri"/>
          <w:b/>
          <w:bCs/>
          <w:sz w:val="24"/>
          <w:szCs w:val="24"/>
        </w:rPr>
        <w:t xml:space="preserve"> NSE Institute</w:t>
      </w:r>
    </w:p>
    <w:p w14:paraId="7CBA008A" w14:textId="66BC4D57" w:rsidR="00D12857" w:rsidRPr="009F4D54" w:rsidRDefault="00040F2D" w:rsidP="00D12857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2021</w:t>
      </w:r>
      <w:r w:rsidR="00D12857"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040F2D">
        <w:rPr>
          <w:rFonts w:ascii="Calibri" w:hAnsi="Calibri" w:cs="Calibri"/>
          <w:i/>
          <w:iCs/>
          <w:sz w:val="24"/>
          <w:szCs w:val="24"/>
        </w:rPr>
        <w:t xml:space="preserve">Foundational </w:t>
      </w:r>
      <w:r>
        <w:rPr>
          <w:rFonts w:ascii="Calibri" w:hAnsi="Calibri" w:cs="Calibri"/>
          <w:i/>
          <w:iCs/>
          <w:sz w:val="24"/>
          <w:szCs w:val="24"/>
        </w:rPr>
        <w:t>C</w:t>
      </w:r>
      <w:r w:rsidRPr="00040F2D">
        <w:rPr>
          <w:rFonts w:ascii="Calibri" w:hAnsi="Calibri" w:cs="Calibri"/>
          <w:i/>
          <w:iCs/>
          <w:sz w:val="24"/>
          <w:szCs w:val="24"/>
        </w:rPr>
        <w:t>ourse in Data Protection and Data Privacy</w:t>
      </w:r>
      <w:r w:rsidR="00D12857"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="00D12857" w:rsidRPr="00E442FD">
        <w:rPr>
          <w:rFonts w:ascii="Calibri" w:hAnsi="Calibri" w:cs="Calibri"/>
          <w:sz w:val="24"/>
          <w:szCs w:val="24"/>
        </w:rPr>
        <w:t xml:space="preserve">– </w:t>
      </w:r>
      <w:r>
        <w:rPr>
          <w:rFonts w:ascii="Calibri" w:hAnsi="Calibri" w:cs="Calibri"/>
          <w:b/>
          <w:bCs/>
          <w:sz w:val="24"/>
          <w:szCs w:val="24"/>
        </w:rPr>
        <w:t>NG Unique Resource Solutions</w:t>
      </w:r>
    </w:p>
    <w:p w14:paraId="383F1374" w14:textId="32994AA1" w:rsidR="00D12857" w:rsidRPr="009F4D54" w:rsidRDefault="00040F2D" w:rsidP="00D12857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</w:t>
      </w:r>
      <w:r w:rsidR="00D12857"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040F2D">
        <w:rPr>
          <w:rFonts w:ascii="Calibri" w:hAnsi="Calibri" w:cs="Calibri"/>
          <w:i/>
          <w:iCs/>
          <w:sz w:val="24"/>
          <w:szCs w:val="24"/>
        </w:rPr>
        <w:t>Certified Computer Networking, Digital Network Security</w:t>
      </w:r>
      <w:r w:rsidR="00D12857"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="00D12857" w:rsidRPr="00E442FD">
        <w:rPr>
          <w:rFonts w:ascii="Calibri" w:hAnsi="Calibri" w:cs="Calibri"/>
          <w:sz w:val="24"/>
          <w:szCs w:val="24"/>
        </w:rPr>
        <w:t xml:space="preserve">– </w:t>
      </w:r>
      <w:r>
        <w:rPr>
          <w:rFonts w:ascii="Calibri" w:hAnsi="Calibri" w:cs="Calibri"/>
          <w:b/>
          <w:bCs/>
          <w:sz w:val="24"/>
          <w:szCs w:val="24"/>
        </w:rPr>
        <w:t>Alison</w:t>
      </w:r>
    </w:p>
    <w:p w14:paraId="7640A1D2" w14:textId="0CE91550" w:rsidR="00D12857" w:rsidRPr="00D12857" w:rsidRDefault="00040F2D" w:rsidP="00D12857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</w:t>
      </w:r>
      <w:r w:rsidR="00D12857"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040F2D">
        <w:rPr>
          <w:rFonts w:ascii="Calibri" w:hAnsi="Calibri" w:cs="Calibri"/>
          <w:i/>
          <w:iCs/>
          <w:sz w:val="24"/>
          <w:szCs w:val="24"/>
        </w:rPr>
        <w:t>AWS Cloud Fundamentals for System Administrators</w:t>
      </w:r>
      <w:r w:rsidR="00D12857"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="00D12857" w:rsidRPr="00E442FD">
        <w:rPr>
          <w:rFonts w:ascii="Calibri" w:hAnsi="Calibri" w:cs="Calibri"/>
          <w:sz w:val="24"/>
          <w:szCs w:val="24"/>
        </w:rPr>
        <w:t xml:space="preserve">– </w:t>
      </w:r>
      <w:r>
        <w:rPr>
          <w:rFonts w:ascii="Calibri" w:hAnsi="Calibri" w:cs="Calibri"/>
          <w:b/>
          <w:bCs/>
          <w:sz w:val="24"/>
          <w:szCs w:val="24"/>
        </w:rPr>
        <w:t>Udemy</w:t>
      </w:r>
    </w:p>
    <w:p w14:paraId="574E69E0" w14:textId="1B1EAEBE" w:rsidR="00D12857" w:rsidRPr="00EA6A33" w:rsidRDefault="00EA6A33" w:rsidP="00D12857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2020:</w:t>
      </w:r>
      <w:r w:rsidR="00D12857" w:rsidRPr="00E442FD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EA6A33">
        <w:rPr>
          <w:rFonts w:ascii="Calibri" w:hAnsi="Calibri" w:cs="Calibri"/>
          <w:i/>
          <w:iCs/>
          <w:sz w:val="24"/>
          <w:szCs w:val="24"/>
        </w:rPr>
        <w:t xml:space="preserve">Windows </w:t>
      </w:r>
      <w:r w:rsidR="00E1518A">
        <w:rPr>
          <w:rFonts w:ascii="Calibri" w:hAnsi="Calibri" w:cs="Calibri"/>
          <w:i/>
          <w:iCs/>
          <w:sz w:val="24"/>
          <w:szCs w:val="24"/>
        </w:rPr>
        <w:t>O</w:t>
      </w:r>
      <w:r w:rsidRPr="00EA6A33">
        <w:rPr>
          <w:rFonts w:ascii="Calibri" w:hAnsi="Calibri" w:cs="Calibri"/>
          <w:i/>
          <w:iCs/>
          <w:sz w:val="24"/>
          <w:szCs w:val="24"/>
        </w:rPr>
        <w:t xml:space="preserve">perating </w:t>
      </w:r>
      <w:r w:rsidR="00E1518A">
        <w:rPr>
          <w:rFonts w:ascii="Calibri" w:hAnsi="Calibri" w:cs="Calibri"/>
          <w:i/>
          <w:iCs/>
          <w:sz w:val="24"/>
          <w:szCs w:val="24"/>
        </w:rPr>
        <w:t>S</w:t>
      </w:r>
      <w:r w:rsidRPr="00EA6A33">
        <w:rPr>
          <w:rFonts w:ascii="Calibri" w:hAnsi="Calibri" w:cs="Calibri"/>
          <w:i/>
          <w:iCs/>
          <w:sz w:val="24"/>
          <w:szCs w:val="24"/>
        </w:rPr>
        <w:t xml:space="preserve">ystem </w:t>
      </w:r>
      <w:r w:rsidR="00E1518A">
        <w:rPr>
          <w:rFonts w:ascii="Calibri" w:hAnsi="Calibri" w:cs="Calibri"/>
          <w:i/>
          <w:iCs/>
          <w:sz w:val="24"/>
          <w:szCs w:val="24"/>
        </w:rPr>
        <w:t>F</w:t>
      </w:r>
      <w:r w:rsidRPr="00EA6A33">
        <w:rPr>
          <w:rFonts w:ascii="Calibri" w:hAnsi="Calibri" w:cs="Calibri"/>
          <w:i/>
          <w:iCs/>
          <w:sz w:val="24"/>
          <w:szCs w:val="24"/>
        </w:rPr>
        <w:t>undamentals</w:t>
      </w:r>
      <w:r w:rsidR="00D12857"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="00D12857" w:rsidRPr="00E442FD">
        <w:rPr>
          <w:rFonts w:ascii="Calibri" w:hAnsi="Calibri" w:cs="Calibri"/>
          <w:sz w:val="24"/>
          <w:szCs w:val="24"/>
        </w:rPr>
        <w:t xml:space="preserve">– </w:t>
      </w:r>
      <w:r w:rsidRPr="00EA6A33">
        <w:rPr>
          <w:rFonts w:ascii="Calibri" w:hAnsi="Calibri" w:cs="Calibri"/>
          <w:b/>
          <w:bCs/>
          <w:sz w:val="24"/>
          <w:szCs w:val="24"/>
        </w:rPr>
        <w:t>Digital Nigeria</w:t>
      </w:r>
    </w:p>
    <w:p w14:paraId="57BFBB31" w14:textId="078DF0CF" w:rsidR="00EA6A33" w:rsidRPr="00EA6A33" w:rsidRDefault="00EA6A33" w:rsidP="00EA6A33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</w:t>
      </w:r>
      <w:r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EA6A33">
        <w:rPr>
          <w:rFonts w:ascii="Calibri" w:hAnsi="Calibri" w:cs="Calibri"/>
          <w:i/>
          <w:iCs/>
          <w:sz w:val="24"/>
          <w:szCs w:val="24"/>
        </w:rPr>
        <w:t xml:space="preserve">Participate </w:t>
      </w:r>
      <w:r>
        <w:rPr>
          <w:rFonts w:ascii="Calibri" w:hAnsi="Calibri" w:cs="Calibri"/>
          <w:i/>
          <w:iCs/>
          <w:sz w:val="24"/>
          <w:szCs w:val="24"/>
        </w:rPr>
        <w:t>S</w:t>
      </w:r>
      <w:r w:rsidRPr="00EA6A33">
        <w:rPr>
          <w:rFonts w:ascii="Calibri" w:hAnsi="Calibri" w:cs="Calibri"/>
          <w:i/>
          <w:iCs/>
          <w:sz w:val="24"/>
          <w:szCs w:val="24"/>
        </w:rPr>
        <w:t xml:space="preserve">afely and </w:t>
      </w:r>
      <w:r>
        <w:rPr>
          <w:rFonts w:ascii="Calibri" w:hAnsi="Calibri" w:cs="Calibri"/>
          <w:i/>
          <w:iCs/>
          <w:sz w:val="24"/>
          <w:szCs w:val="24"/>
        </w:rPr>
        <w:t>R</w:t>
      </w:r>
      <w:r w:rsidRPr="00EA6A33">
        <w:rPr>
          <w:rFonts w:ascii="Calibri" w:hAnsi="Calibri" w:cs="Calibri"/>
          <w:i/>
          <w:iCs/>
          <w:sz w:val="24"/>
          <w:szCs w:val="24"/>
        </w:rPr>
        <w:t xml:space="preserve">esponsibly </w:t>
      </w:r>
      <w:r>
        <w:rPr>
          <w:rFonts w:ascii="Calibri" w:hAnsi="Calibri" w:cs="Calibri"/>
          <w:i/>
          <w:iCs/>
          <w:sz w:val="24"/>
          <w:szCs w:val="24"/>
        </w:rPr>
        <w:t>O</w:t>
      </w:r>
      <w:r w:rsidRPr="00EA6A33">
        <w:rPr>
          <w:rFonts w:ascii="Calibri" w:hAnsi="Calibri" w:cs="Calibri"/>
          <w:i/>
          <w:iCs/>
          <w:sz w:val="24"/>
          <w:szCs w:val="24"/>
        </w:rPr>
        <w:t>nline</w:t>
      </w:r>
      <w:r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Pr="00E442FD">
        <w:rPr>
          <w:rFonts w:ascii="Calibri" w:hAnsi="Calibri" w:cs="Calibri"/>
          <w:sz w:val="24"/>
          <w:szCs w:val="24"/>
        </w:rPr>
        <w:t xml:space="preserve">– </w:t>
      </w:r>
      <w:r w:rsidRPr="00EA6A33">
        <w:rPr>
          <w:rFonts w:ascii="Calibri" w:hAnsi="Calibri" w:cs="Calibri"/>
          <w:b/>
          <w:bCs/>
          <w:sz w:val="24"/>
          <w:szCs w:val="24"/>
        </w:rPr>
        <w:t>Digital Nigeria</w:t>
      </w:r>
    </w:p>
    <w:p w14:paraId="41DCF0CB" w14:textId="77777777" w:rsidR="00EA6A33" w:rsidRPr="00EA6A33" w:rsidRDefault="00EA6A33" w:rsidP="00EA6A33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</w:t>
      </w:r>
      <w:r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040F2D">
        <w:rPr>
          <w:rFonts w:ascii="Calibri" w:hAnsi="Calibri" w:cs="Calibri"/>
          <w:i/>
          <w:iCs/>
          <w:sz w:val="24"/>
          <w:szCs w:val="24"/>
        </w:rPr>
        <w:t>Introduction to Windows Server Administration</w:t>
      </w:r>
      <w:r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Pr="00E442FD">
        <w:rPr>
          <w:rFonts w:ascii="Calibri" w:hAnsi="Calibri" w:cs="Calibri"/>
          <w:sz w:val="24"/>
          <w:szCs w:val="24"/>
        </w:rPr>
        <w:t xml:space="preserve">– </w:t>
      </w:r>
      <w:r>
        <w:rPr>
          <w:rFonts w:ascii="Calibri" w:hAnsi="Calibri" w:cs="Calibri"/>
          <w:b/>
          <w:bCs/>
          <w:sz w:val="24"/>
          <w:szCs w:val="24"/>
        </w:rPr>
        <w:t>Alison</w:t>
      </w:r>
    </w:p>
    <w:p w14:paraId="6B5BF543" w14:textId="496F5F92" w:rsidR="00EA6A33" w:rsidRPr="00EA6A33" w:rsidRDefault="00EA6A33" w:rsidP="00EA6A33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</w:t>
      </w:r>
      <w:r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040F2D">
        <w:rPr>
          <w:rFonts w:ascii="Calibri" w:hAnsi="Calibri" w:cs="Calibri"/>
          <w:i/>
          <w:iCs/>
          <w:sz w:val="24"/>
          <w:szCs w:val="24"/>
        </w:rPr>
        <w:t>Introduction to Server Administration Services</w:t>
      </w:r>
      <w:r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Pr="00E442FD">
        <w:rPr>
          <w:rFonts w:ascii="Calibri" w:hAnsi="Calibri" w:cs="Calibri"/>
          <w:sz w:val="24"/>
          <w:szCs w:val="24"/>
        </w:rPr>
        <w:t xml:space="preserve">– </w:t>
      </w:r>
      <w:r>
        <w:rPr>
          <w:rFonts w:ascii="Calibri" w:hAnsi="Calibri" w:cs="Calibri"/>
          <w:b/>
          <w:bCs/>
          <w:sz w:val="24"/>
          <w:szCs w:val="24"/>
        </w:rPr>
        <w:t>Alison</w:t>
      </w:r>
    </w:p>
    <w:p w14:paraId="359769C4" w14:textId="6F6D057F" w:rsidR="00EA6A33" w:rsidRPr="00EA6A33" w:rsidRDefault="00EA6A33" w:rsidP="00EA6A33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lastRenderedPageBreak/>
        <w:t>2020</w:t>
      </w:r>
      <w:r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EA6A33">
        <w:rPr>
          <w:rFonts w:ascii="Calibri" w:hAnsi="Calibri" w:cs="Calibri"/>
          <w:i/>
          <w:iCs/>
          <w:sz w:val="24"/>
          <w:szCs w:val="24"/>
        </w:rPr>
        <w:t>Software Development Fundamentals</w:t>
      </w:r>
      <w:r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Pr="00E442FD">
        <w:rPr>
          <w:rFonts w:ascii="Calibri" w:hAnsi="Calibri" w:cs="Calibri"/>
          <w:sz w:val="24"/>
          <w:szCs w:val="24"/>
        </w:rPr>
        <w:t xml:space="preserve">– </w:t>
      </w:r>
      <w:r w:rsidRPr="00EA6A33">
        <w:rPr>
          <w:rFonts w:ascii="Calibri" w:hAnsi="Calibri" w:cs="Calibri"/>
          <w:b/>
          <w:bCs/>
          <w:sz w:val="24"/>
          <w:szCs w:val="24"/>
        </w:rPr>
        <w:t>Digital Nigeria</w:t>
      </w:r>
    </w:p>
    <w:p w14:paraId="5048E879" w14:textId="77777777" w:rsidR="00EA6A33" w:rsidRPr="009F4D54" w:rsidRDefault="00EA6A33" w:rsidP="00EA6A33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</w:t>
      </w:r>
      <w:r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040F2D">
        <w:rPr>
          <w:rFonts w:ascii="Calibri" w:hAnsi="Calibri" w:cs="Calibri"/>
          <w:i/>
          <w:iCs/>
          <w:sz w:val="24"/>
          <w:szCs w:val="24"/>
        </w:rPr>
        <w:t xml:space="preserve">Python </w:t>
      </w:r>
      <w:r>
        <w:rPr>
          <w:rFonts w:ascii="Calibri" w:hAnsi="Calibri" w:cs="Calibri"/>
          <w:i/>
          <w:iCs/>
          <w:sz w:val="24"/>
          <w:szCs w:val="24"/>
        </w:rPr>
        <w:t>a</w:t>
      </w:r>
      <w:r w:rsidRPr="00040F2D">
        <w:rPr>
          <w:rFonts w:ascii="Calibri" w:hAnsi="Calibri" w:cs="Calibri"/>
          <w:i/>
          <w:iCs/>
          <w:sz w:val="24"/>
          <w:szCs w:val="24"/>
        </w:rPr>
        <w:t xml:space="preserve">nd Django Framework </w:t>
      </w:r>
      <w:r>
        <w:rPr>
          <w:rFonts w:ascii="Calibri" w:hAnsi="Calibri" w:cs="Calibri"/>
          <w:i/>
          <w:iCs/>
          <w:sz w:val="24"/>
          <w:szCs w:val="24"/>
        </w:rPr>
        <w:t>f</w:t>
      </w:r>
      <w:r w:rsidRPr="00040F2D">
        <w:rPr>
          <w:rFonts w:ascii="Calibri" w:hAnsi="Calibri" w:cs="Calibri"/>
          <w:i/>
          <w:iCs/>
          <w:sz w:val="24"/>
          <w:szCs w:val="24"/>
        </w:rPr>
        <w:t>or Beginners</w:t>
      </w:r>
      <w:r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Pr="00E442FD">
        <w:rPr>
          <w:rFonts w:ascii="Calibri" w:hAnsi="Calibri" w:cs="Calibri"/>
          <w:sz w:val="24"/>
          <w:szCs w:val="24"/>
        </w:rPr>
        <w:t xml:space="preserve">– </w:t>
      </w:r>
      <w:r>
        <w:rPr>
          <w:rFonts w:ascii="Calibri" w:hAnsi="Calibri" w:cs="Calibri"/>
          <w:b/>
          <w:bCs/>
          <w:sz w:val="24"/>
          <w:szCs w:val="24"/>
        </w:rPr>
        <w:t>Udemy</w:t>
      </w:r>
    </w:p>
    <w:p w14:paraId="79551664" w14:textId="7E4CF39E" w:rsidR="00EA6A33" w:rsidRPr="00EA6A33" w:rsidRDefault="00EA6A33" w:rsidP="00EA6A33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</w:t>
      </w:r>
      <w:r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EA6A33">
        <w:rPr>
          <w:rFonts w:ascii="Calibri" w:hAnsi="Calibri" w:cs="Calibri"/>
          <w:i/>
          <w:iCs/>
          <w:sz w:val="24"/>
          <w:szCs w:val="24"/>
        </w:rPr>
        <w:t>Introduction to Internet of Things and Cloud</w:t>
      </w:r>
      <w:r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Pr="00E442FD">
        <w:rPr>
          <w:rFonts w:ascii="Calibri" w:hAnsi="Calibri" w:cs="Calibri"/>
          <w:sz w:val="24"/>
          <w:szCs w:val="24"/>
        </w:rPr>
        <w:t xml:space="preserve">– </w:t>
      </w:r>
      <w:r>
        <w:rPr>
          <w:rFonts w:ascii="Calibri" w:hAnsi="Calibri" w:cs="Calibri"/>
          <w:b/>
          <w:bCs/>
          <w:sz w:val="24"/>
          <w:szCs w:val="24"/>
        </w:rPr>
        <w:t>Udemy</w:t>
      </w:r>
    </w:p>
    <w:p w14:paraId="3EF52A2C" w14:textId="093ED6FE" w:rsidR="00EA6A33" w:rsidRPr="00EA6A33" w:rsidRDefault="00EA6A33" w:rsidP="00EA6A33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</w:t>
      </w:r>
      <w:r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EA6A33">
        <w:rPr>
          <w:rFonts w:ascii="Calibri" w:hAnsi="Calibri" w:cs="Calibri"/>
          <w:i/>
          <w:iCs/>
          <w:sz w:val="24"/>
          <w:szCs w:val="24"/>
        </w:rPr>
        <w:t xml:space="preserve">Networking </w:t>
      </w:r>
      <w:r w:rsidR="00561360">
        <w:rPr>
          <w:rFonts w:ascii="Calibri" w:hAnsi="Calibri" w:cs="Calibri"/>
          <w:i/>
          <w:iCs/>
          <w:sz w:val="24"/>
          <w:szCs w:val="24"/>
        </w:rPr>
        <w:t>F</w:t>
      </w:r>
      <w:r w:rsidRPr="00EA6A33">
        <w:rPr>
          <w:rFonts w:ascii="Calibri" w:hAnsi="Calibri" w:cs="Calibri"/>
          <w:i/>
          <w:iCs/>
          <w:sz w:val="24"/>
          <w:szCs w:val="24"/>
        </w:rPr>
        <w:t xml:space="preserve">undamentals </w:t>
      </w:r>
      <w:r w:rsidRPr="00E442FD">
        <w:rPr>
          <w:rFonts w:ascii="Calibri" w:hAnsi="Calibri" w:cs="Calibri"/>
          <w:sz w:val="24"/>
          <w:szCs w:val="24"/>
        </w:rPr>
        <w:t xml:space="preserve">– </w:t>
      </w:r>
      <w:r w:rsidRPr="00EA6A33">
        <w:rPr>
          <w:rFonts w:ascii="Calibri" w:hAnsi="Calibri" w:cs="Calibri"/>
          <w:b/>
          <w:bCs/>
          <w:sz w:val="24"/>
          <w:szCs w:val="24"/>
        </w:rPr>
        <w:t>Digital Nigeria</w:t>
      </w:r>
    </w:p>
    <w:p w14:paraId="06E6719C" w14:textId="7D18B9A6" w:rsidR="00EA6A33" w:rsidRPr="00EA6A33" w:rsidRDefault="00EA6A33" w:rsidP="00EA6A33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</w:t>
      </w:r>
      <w:r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040F2D">
        <w:rPr>
          <w:rFonts w:ascii="Calibri" w:hAnsi="Calibri" w:cs="Calibri"/>
          <w:i/>
          <w:iCs/>
          <w:sz w:val="24"/>
          <w:szCs w:val="24"/>
        </w:rPr>
        <w:t xml:space="preserve">Cybersecurity Essentials </w:t>
      </w:r>
      <w:r w:rsidRPr="00E442FD">
        <w:rPr>
          <w:rFonts w:ascii="Calibri" w:hAnsi="Calibri" w:cs="Calibri"/>
          <w:sz w:val="24"/>
          <w:szCs w:val="24"/>
        </w:rPr>
        <w:t xml:space="preserve">– </w:t>
      </w:r>
      <w:r>
        <w:rPr>
          <w:rFonts w:ascii="Calibri" w:hAnsi="Calibri" w:cs="Calibri"/>
          <w:b/>
          <w:bCs/>
          <w:sz w:val="24"/>
          <w:szCs w:val="24"/>
        </w:rPr>
        <w:t>ICSI</w:t>
      </w:r>
    </w:p>
    <w:p w14:paraId="0F070A78" w14:textId="3D72BB03" w:rsidR="00D12857" w:rsidRPr="00EA6A33" w:rsidRDefault="00EA6A33" w:rsidP="00D12857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</w:t>
      </w:r>
      <w:r w:rsidR="00D12857"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>
        <w:rPr>
          <w:rFonts w:ascii="Calibri" w:hAnsi="Calibri" w:cs="Calibri"/>
          <w:i/>
          <w:iCs/>
          <w:sz w:val="24"/>
          <w:szCs w:val="24"/>
        </w:rPr>
        <w:t>IT Security</w:t>
      </w:r>
      <w:r w:rsidR="00D12857"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="00D12857" w:rsidRPr="00E442FD">
        <w:rPr>
          <w:rFonts w:ascii="Calibri" w:hAnsi="Calibri" w:cs="Calibri"/>
          <w:sz w:val="24"/>
          <w:szCs w:val="24"/>
        </w:rPr>
        <w:t xml:space="preserve">– </w:t>
      </w:r>
      <w:r w:rsidRPr="00EA6A33">
        <w:rPr>
          <w:rFonts w:ascii="Calibri" w:hAnsi="Calibri" w:cs="Calibri"/>
          <w:b/>
          <w:bCs/>
          <w:sz w:val="24"/>
          <w:szCs w:val="24"/>
        </w:rPr>
        <w:t>Digital Nigeria</w:t>
      </w:r>
    </w:p>
    <w:p w14:paraId="757D3AF4" w14:textId="304F04D6" w:rsidR="00EA6A33" w:rsidRPr="00EA6A33" w:rsidRDefault="00EA6A33" w:rsidP="00EA6A33">
      <w:pPr>
        <w:pStyle w:val="PlainText"/>
        <w:numPr>
          <w:ilvl w:val="0"/>
          <w:numId w:val="31"/>
        </w:numPr>
        <w:spacing w:before="120" w:after="120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2020</w:t>
      </w:r>
      <w:r w:rsidRPr="00E442FD">
        <w:rPr>
          <w:rFonts w:ascii="Calibri" w:hAnsi="Calibri" w:cs="Calibri"/>
          <w:i/>
          <w:iCs/>
          <w:sz w:val="24"/>
          <w:szCs w:val="24"/>
        </w:rPr>
        <w:t xml:space="preserve">: </w:t>
      </w:r>
      <w:r w:rsidRPr="00040F2D">
        <w:rPr>
          <w:rFonts w:ascii="Calibri" w:hAnsi="Calibri" w:cs="Calibri"/>
          <w:i/>
          <w:iCs/>
          <w:sz w:val="24"/>
          <w:szCs w:val="24"/>
        </w:rPr>
        <w:t>Microsoft Teams</w:t>
      </w:r>
      <w:r w:rsidRPr="00E442FD">
        <w:rPr>
          <w:rFonts w:ascii="Calibri" w:hAnsi="Calibri" w:cs="Calibri"/>
          <w:sz w:val="24"/>
          <w:szCs w:val="24"/>
          <w:lang w:eastAsia="zh-CN"/>
        </w:rPr>
        <w:t xml:space="preserve"> </w:t>
      </w:r>
      <w:r w:rsidRPr="00E442FD">
        <w:rPr>
          <w:rFonts w:ascii="Calibri" w:hAnsi="Calibri" w:cs="Calibri"/>
          <w:sz w:val="24"/>
          <w:szCs w:val="24"/>
        </w:rPr>
        <w:t xml:space="preserve">– </w:t>
      </w:r>
      <w:r>
        <w:rPr>
          <w:rFonts w:ascii="Calibri" w:hAnsi="Calibri" w:cs="Calibri"/>
          <w:b/>
          <w:bCs/>
          <w:sz w:val="24"/>
          <w:szCs w:val="24"/>
        </w:rPr>
        <w:t>Alison</w:t>
      </w:r>
    </w:p>
    <w:p w14:paraId="0C53AAD4" w14:textId="77777777" w:rsidR="009F4D54" w:rsidRPr="009F4D54" w:rsidRDefault="009F4D54" w:rsidP="009F4D54">
      <w:pPr>
        <w:pStyle w:val="Header"/>
        <w:pBdr>
          <w:bottom w:val="single" w:sz="6" w:space="1" w:color="auto"/>
        </w:pBdr>
        <w:tabs>
          <w:tab w:val="clear" w:pos="4153"/>
          <w:tab w:val="clear" w:pos="8306"/>
          <w:tab w:val="right" w:pos="10512"/>
        </w:tabs>
        <w:spacing w:before="360"/>
        <w:jc w:val="left"/>
        <w:rPr>
          <w:rFonts w:ascii="Calibri" w:hAnsi="Calibri" w:cs="Calibri"/>
          <w:sz w:val="32"/>
          <w:szCs w:val="24"/>
        </w:rPr>
      </w:pPr>
      <w:r w:rsidRPr="009F4D54">
        <w:rPr>
          <w:rFonts w:ascii="Calibri" w:hAnsi="Calibri" w:cs="Calibri"/>
          <w:sz w:val="32"/>
          <w:szCs w:val="24"/>
        </w:rPr>
        <w:t>ADDITIONAL SKILLS</w:t>
      </w:r>
    </w:p>
    <w:p w14:paraId="00CD388C" w14:textId="2D862D9C" w:rsidR="009F4D54" w:rsidRPr="009F4D54" w:rsidRDefault="00D12857" w:rsidP="009F4D54">
      <w:pPr>
        <w:pStyle w:val="PlainText"/>
        <w:numPr>
          <w:ilvl w:val="0"/>
          <w:numId w:val="31"/>
        </w:numPr>
        <w:spacing w:before="240" w:after="120"/>
        <w:jc w:val="both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Proficient with </w:t>
      </w:r>
      <w:r w:rsidR="001C3C35">
        <w:rPr>
          <w:rFonts w:ascii="Calibri" w:hAnsi="Calibri" w:cs="Calibri"/>
          <w:sz w:val="24"/>
          <w:szCs w:val="24"/>
        </w:rPr>
        <w:t>v</w:t>
      </w:r>
      <w:r w:rsidR="001C3C35" w:rsidRPr="001C3C35">
        <w:rPr>
          <w:rFonts w:ascii="Calibri" w:hAnsi="Calibri" w:cs="Calibri"/>
          <w:sz w:val="24"/>
          <w:szCs w:val="24"/>
        </w:rPr>
        <w:t>irtualization tools (</w:t>
      </w:r>
      <w:r w:rsidR="00EB469E" w:rsidRPr="001C3C35">
        <w:rPr>
          <w:rFonts w:ascii="Calibri" w:hAnsi="Calibri" w:cs="Calibri"/>
          <w:sz w:val="24"/>
          <w:szCs w:val="24"/>
        </w:rPr>
        <w:t>VMware</w:t>
      </w:r>
      <w:r w:rsidR="001C3C35" w:rsidRPr="001C3C35">
        <w:rPr>
          <w:rFonts w:ascii="Calibri" w:hAnsi="Calibri" w:cs="Calibri"/>
          <w:sz w:val="24"/>
          <w:szCs w:val="24"/>
        </w:rPr>
        <w:t>,</w:t>
      </w:r>
      <w:r w:rsidR="001C3C3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1C3C35" w:rsidRPr="001C3C35">
        <w:rPr>
          <w:rFonts w:ascii="Calibri" w:hAnsi="Calibri" w:cs="Calibri"/>
          <w:sz w:val="24"/>
          <w:szCs w:val="24"/>
        </w:rPr>
        <w:t>Proxmox</w:t>
      </w:r>
      <w:proofErr w:type="spellEnd"/>
      <w:r w:rsidR="001C3C35" w:rsidRPr="001C3C35">
        <w:rPr>
          <w:rFonts w:ascii="Calibri" w:hAnsi="Calibri" w:cs="Calibri"/>
          <w:sz w:val="24"/>
          <w:szCs w:val="24"/>
        </w:rPr>
        <w:t>)</w:t>
      </w:r>
      <w:r w:rsidR="001C3C35">
        <w:rPr>
          <w:rFonts w:ascii="Calibri" w:hAnsi="Calibri" w:cs="Calibri"/>
          <w:sz w:val="24"/>
          <w:szCs w:val="24"/>
        </w:rPr>
        <w:t xml:space="preserve">, </w:t>
      </w:r>
      <w:r w:rsidR="001C3C35" w:rsidRPr="001C3C35">
        <w:rPr>
          <w:rFonts w:ascii="Calibri" w:hAnsi="Calibri" w:cs="Calibri"/>
          <w:sz w:val="24"/>
          <w:szCs w:val="24"/>
        </w:rPr>
        <w:t xml:space="preserve">Open-Source software, </w:t>
      </w:r>
      <w:proofErr w:type="spellStart"/>
      <w:r w:rsidR="001C3C35" w:rsidRPr="001C3C35">
        <w:rPr>
          <w:rFonts w:ascii="Calibri" w:hAnsi="Calibri" w:cs="Calibri"/>
          <w:sz w:val="24"/>
          <w:szCs w:val="24"/>
        </w:rPr>
        <w:t>Pfsense</w:t>
      </w:r>
      <w:proofErr w:type="spellEnd"/>
      <w:r w:rsidR="001C3C35">
        <w:rPr>
          <w:rFonts w:ascii="Calibri" w:hAnsi="Calibri" w:cs="Calibri"/>
          <w:sz w:val="24"/>
          <w:szCs w:val="24"/>
        </w:rPr>
        <w:t>, LAN and WAN</w:t>
      </w:r>
    </w:p>
    <w:p w14:paraId="5BFF08CE" w14:textId="26077282" w:rsidR="001E4B98" w:rsidRDefault="001C3C35" w:rsidP="009F4D54">
      <w:pPr>
        <w:pStyle w:val="PlainText"/>
        <w:numPr>
          <w:ilvl w:val="0"/>
          <w:numId w:val="31"/>
        </w:numPr>
        <w:spacing w:before="120" w:after="120"/>
        <w:jc w:val="both"/>
        <w:rPr>
          <w:rFonts w:ascii="Calibri" w:hAnsi="Calibri" w:cs="Calibri"/>
        </w:rPr>
      </w:pPr>
      <w:r>
        <w:rPr>
          <w:rFonts w:ascii="Calibri" w:hAnsi="Calibri" w:cs="Calibri"/>
          <w:sz w:val="24"/>
          <w:szCs w:val="24"/>
        </w:rPr>
        <w:t>Team player with s</w:t>
      </w:r>
      <w:r w:rsidR="00D12857">
        <w:rPr>
          <w:rFonts w:ascii="Calibri" w:hAnsi="Calibri" w:cs="Calibri"/>
          <w:sz w:val="24"/>
          <w:szCs w:val="24"/>
        </w:rPr>
        <w:t xml:space="preserve">uperior </w:t>
      </w:r>
      <w:r w:rsidR="007D0BEC">
        <w:rPr>
          <w:rFonts w:ascii="Calibri" w:hAnsi="Calibri" w:cs="Calibri"/>
          <w:sz w:val="24"/>
          <w:szCs w:val="24"/>
        </w:rPr>
        <w:t>analytical, diagnostic</w:t>
      </w:r>
      <w:r w:rsidR="00186A7B">
        <w:rPr>
          <w:rFonts w:ascii="Calibri" w:hAnsi="Calibri" w:cs="Calibri"/>
          <w:sz w:val="24"/>
          <w:szCs w:val="24"/>
        </w:rPr>
        <w:t>,</w:t>
      </w:r>
      <w:r w:rsidR="007D0BEC">
        <w:rPr>
          <w:rFonts w:ascii="Calibri" w:hAnsi="Calibri" w:cs="Calibri"/>
          <w:sz w:val="24"/>
          <w:szCs w:val="24"/>
        </w:rPr>
        <w:t xml:space="preserve"> and troubleshooting skills</w:t>
      </w:r>
    </w:p>
    <w:p w14:paraId="6201BEA5" w14:textId="75840175" w:rsidR="009F4D54" w:rsidRPr="009F4D54" w:rsidRDefault="00EE7F58" w:rsidP="009F4D54">
      <w:pPr>
        <w:pStyle w:val="PlainText"/>
        <w:numPr>
          <w:ilvl w:val="0"/>
          <w:numId w:val="31"/>
        </w:numPr>
        <w:spacing w:before="120" w:after="120"/>
        <w:jc w:val="both"/>
        <w:rPr>
          <w:rFonts w:ascii="Calibri" w:eastAsia="MS Mincho" w:hAnsi="Calibri" w:cs="Calibri"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Familiar with Windows and Linux Operating Systems</w:t>
      </w:r>
    </w:p>
    <w:p w14:paraId="028C2405" w14:textId="77777777" w:rsidR="00B05855" w:rsidRPr="00E442FD" w:rsidRDefault="00C214E3" w:rsidP="00B05855">
      <w:pPr>
        <w:pStyle w:val="DefaultText"/>
        <w:spacing w:before="120" w:after="120"/>
        <w:rPr>
          <w:rFonts w:ascii="Calibri" w:eastAsiaTheme="minorEastAsia" w:hAnsi="Calibri" w:cs="Calibri"/>
          <w:lang w:eastAsia="zh-CN"/>
        </w:rPr>
      </w:pPr>
      <w:r>
        <w:rPr>
          <w:rFonts w:ascii="Calibri" w:eastAsiaTheme="minorEastAsia" w:hAnsi="Calibri" w:cs="Calibri"/>
          <w:lang w:eastAsia="zh-CN"/>
        </w:rPr>
        <w:pict w14:anchorId="7B9DEDB0">
          <v:rect id="_x0000_i1026" style="width:525.6pt;height:1.5pt" o:hralign="center" o:hrstd="t" o:hrnoshade="t" o:hr="t" fillcolor="black [3213]" stroked="f"/>
        </w:pict>
      </w:r>
    </w:p>
    <w:p w14:paraId="554E7635" w14:textId="087CF06A" w:rsidR="00B05855" w:rsidRPr="00E442FD" w:rsidRDefault="00B05855" w:rsidP="00B05855">
      <w:pPr>
        <w:pStyle w:val="DefaultText"/>
        <w:spacing w:before="120" w:after="120"/>
        <w:jc w:val="center"/>
        <w:rPr>
          <w:rFonts w:ascii="Calibri" w:eastAsiaTheme="minorEastAsia" w:hAnsi="Calibri" w:cs="Calibri"/>
          <w:b/>
          <w:bCs/>
          <w:lang w:eastAsia="zh-CN"/>
        </w:rPr>
      </w:pPr>
      <w:r w:rsidRPr="00E442FD">
        <w:rPr>
          <w:rFonts w:ascii="Calibri" w:eastAsiaTheme="minorEastAsia" w:hAnsi="Calibri" w:cs="Calibri"/>
          <w:b/>
          <w:bCs/>
          <w:lang w:eastAsia="zh-CN"/>
        </w:rPr>
        <w:t xml:space="preserve">References Available </w:t>
      </w:r>
      <w:r w:rsidR="00FF077D">
        <w:rPr>
          <w:rFonts w:ascii="Calibri" w:eastAsiaTheme="minorEastAsia" w:hAnsi="Calibri" w:cs="Calibri"/>
          <w:b/>
          <w:bCs/>
          <w:lang w:eastAsia="zh-CN"/>
        </w:rPr>
        <w:t>o</w:t>
      </w:r>
      <w:r w:rsidRPr="00E442FD">
        <w:rPr>
          <w:rFonts w:ascii="Calibri" w:eastAsiaTheme="minorEastAsia" w:hAnsi="Calibri" w:cs="Calibri"/>
          <w:b/>
          <w:bCs/>
          <w:lang w:eastAsia="zh-CN"/>
        </w:rPr>
        <w:t>n Request.</w:t>
      </w:r>
    </w:p>
    <w:sectPr w:rsidR="00B05855" w:rsidRPr="00E442FD" w:rsidSect="00E76F5D">
      <w:headerReference w:type="even" r:id="rId9"/>
      <w:pgSz w:w="12240" w:h="15840"/>
      <w:pgMar w:top="720" w:right="864" w:bottom="630" w:left="864" w:header="864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69CF7" w14:textId="77777777" w:rsidR="00C214E3" w:rsidRDefault="00C214E3">
      <w:r>
        <w:separator/>
      </w:r>
    </w:p>
  </w:endnote>
  <w:endnote w:type="continuationSeparator" w:id="0">
    <w:p w14:paraId="4AFD78B0" w14:textId="77777777" w:rsidR="00C214E3" w:rsidRDefault="00C21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Light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9290C" w14:textId="77777777" w:rsidR="00C214E3" w:rsidRDefault="00C214E3">
      <w:r>
        <w:separator/>
      </w:r>
    </w:p>
  </w:footnote>
  <w:footnote w:type="continuationSeparator" w:id="0">
    <w:p w14:paraId="3A618CAF" w14:textId="77777777" w:rsidR="00C214E3" w:rsidRDefault="00C21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7279E" w14:textId="77777777" w:rsidR="00E321B7" w:rsidRDefault="00E321B7">
    <w:pPr>
      <w:pStyle w:val="Header"/>
    </w:pPr>
    <w:r>
      <w:t>[Type text]</w:t>
    </w:r>
  </w:p>
  <w:p w14:paraId="28F7CCEA" w14:textId="77777777" w:rsidR="00E321B7" w:rsidRDefault="00E321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45C7"/>
    <w:multiLevelType w:val="hybridMultilevel"/>
    <w:tmpl w:val="47C4BEC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A94D87"/>
    <w:multiLevelType w:val="hybridMultilevel"/>
    <w:tmpl w:val="04161BB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2C31B8A"/>
    <w:multiLevelType w:val="hybridMultilevel"/>
    <w:tmpl w:val="E1227FA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4CE0CD3"/>
    <w:multiLevelType w:val="hybridMultilevel"/>
    <w:tmpl w:val="3C668298"/>
    <w:lvl w:ilvl="0" w:tplc="EE7A4FF2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5FC3C09"/>
    <w:multiLevelType w:val="multilevel"/>
    <w:tmpl w:val="E44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D190F"/>
    <w:multiLevelType w:val="hybridMultilevel"/>
    <w:tmpl w:val="556CA336"/>
    <w:lvl w:ilvl="0" w:tplc="B7D4C85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7F16E9"/>
    <w:multiLevelType w:val="hybridMultilevel"/>
    <w:tmpl w:val="5DF630C0"/>
    <w:lvl w:ilvl="0" w:tplc="71BEFC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9B450FA"/>
    <w:multiLevelType w:val="multilevel"/>
    <w:tmpl w:val="8F28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322C6"/>
    <w:multiLevelType w:val="hybridMultilevel"/>
    <w:tmpl w:val="5A6EB694"/>
    <w:lvl w:ilvl="0" w:tplc="C2FA950C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FA6556D"/>
    <w:multiLevelType w:val="hybridMultilevel"/>
    <w:tmpl w:val="04B61BC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135282C"/>
    <w:multiLevelType w:val="hybridMultilevel"/>
    <w:tmpl w:val="8E6AD9C6"/>
    <w:lvl w:ilvl="0" w:tplc="B7D4C850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1574C45"/>
    <w:multiLevelType w:val="hybridMultilevel"/>
    <w:tmpl w:val="8722A258"/>
    <w:lvl w:ilvl="0" w:tplc="71BEFC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167179E"/>
    <w:multiLevelType w:val="hybridMultilevel"/>
    <w:tmpl w:val="9FAC2622"/>
    <w:lvl w:ilvl="0" w:tplc="2BBA096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808080" w:themeColor="background1" w:themeShade="80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2D45625"/>
    <w:multiLevelType w:val="hybridMultilevel"/>
    <w:tmpl w:val="01568126"/>
    <w:lvl w:ilvl="0" w:tplc="7A50CDB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E727DB"/>
    <w:multiLevelType w:val="hybridMultilevel"/>
    <w:tmpl w:val="F18C521E"/>
    <w:lvl w:ilvl="0" w:tplc="223A5A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3B2BF9"/>
    <w:multiLevelType w:val="hybridMultilevel"/>
    <w:tmpl w:val="5DAC129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CC9475A"/>
    <w:multiLevelType w:val="hybridMultilevel"/>
    <w:tmpl w:val="D4DC90AE"/>
    <w:lvl w:ilvl="0" w:tplc="E3D4C520">
      <w:start w:val="1"/>
      <w:numFmt w:val="bullet"/>
      <w:lvlText w:val="t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2E7FE2"/>
    <w:multiLevelType w:val="hybridMultilevel"/>
    <w:tmpl w:val="CA50071A"/>
    <w:lvl w:ilvl="0" w:tplc="71BEFC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D5378E6"/>
    <w:multiLevelType w:val="multilevel"/>
    <w:tmpl w:val="AE32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0214C"/>
    <w:multiLevelType w:val="multilevel"/>
    <w:tmpl w:val="3430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0025C"/>
    <w:multiLevelType w:val="hybridMultilevel"/>
    <w:tmpl w:val="4038EE8E"/>
    <w:lvl w:ilvl="0" w:tplc="EE7A4FF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747F27"/>
    <w:multiLevelType w:val="hybridMultilevel"/>
    <w:tmpl w:val="85A215D2"/>
    <w:lvl w:ilvl="0" w:tplc="E69C92E8">
      <w:start w:val="1"/>
      <w:numFmt w:val="bullet"/>
      <w:lvlText w:val="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31F0137B"/>
    <w:multiLevelType w:val="multilevel"/>
    <w:tmpl w:val="F00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93998"/>
    <w:multiLevelType w:val="hybridMultilevel"/>
    <w:tmpl w:val="585674A2"/>
    <w:lvl w:ilvl="0" w:tplc="7A50CDB8">
      <w:start w:val="1"/>
      <w:numFmt w:val="bullet"/>
      <w:lvlText w:val=""/>
      <w:lvlJc w:val="left"/>
      <w:pPr>
        <w:ind w:left="420" w:hanging="42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3C6F1F0A"/>
    <w:multiLevelType w:val="multilevel"/>
    <w:tmpl w:val="04BC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83BE9"/>
    <w:multiLevelType w:val="hybridMultilevel"/>
    <w:tmpl w:val="1BA60CCE"/>
    <w:lvl w:ilvl="0" w:tplc="71BEFC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407D3BBA"/>
    <w:multiLevelType w:val="hybridMultilevel"/>
    <w:tmpl w:val="17662D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27700B6"/>
    <w:multiLevelType w:val="hybridMultilevel"/>
    <w:tmpl w:val="02DC2146"/>
    <w:lvl w:ilvl="0" w:tplc="71BEFC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489C55BC"/>
    <w:multiLevelType w:val="hybridMultilevel"/>
    <w:tmpl w:val="9A227D44"/>
    <w:lvl w:ilvl="0" w:tplc="7A50CDB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3F7B99"/>
    <w:multiLevelType w:val="hybridMultilevel"/>
    <w:tmpl w:val="EDAA221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3594C8B"/>
    <w:multiLevelType w:val="hybridMultilevel"/>
    <w:tmpl w:val="5E2C1492"/>
    <w:lvl w:ilvl="0" w:tplc="7A50CDB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333D53"/>
    <w:multiLevelType w:val="hybridMultilevel"/>
    <w:tmpl w:val="8F16B99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8C716A2"/>
    <w:multiLevelType w:val="hybridMultilevel"/>
    <w:tmpl w:val="D2BC25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A292BAA"/>
    <w:multiLevelType w:val="hybridMultilevel"/>
    <w:tmpl w:val="AE580C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7156A93"/>
    <w:multiLevelType w:val="hybridMultilevel"/>
    <w:tmpl w:val="A05097E6"/>
    <w:lvl w:ilvl="0" w:tplc="04090005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AD1E23"/>
    <w:multiLevelType w:val="hybridMultilevel"/>
    <w:tmpl w:val="CA165896"/>
    <w:lvl w:ilvl="0" w:tplc="E3D4C520">
      <w:start w:val="1"/>
      <w:numFmt w:val="bullet"/>
      <w:lvlText w:val="t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C2757E"/>
    <w:multiLevelType w:val="hybridMultilevel"/>
    <w:tmpl w:val="21505816"/>
    <w:lvl w:ilvl="0" w:tplc="10CA8A2A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D9318A"/>
    <w:multiLevelType w:val="hybridMultilevel"/>
    <w:tmpl w:val="7214C2E0"/>
    <w:lvl w:ilvl="0" w:tplc="B7D4C850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6C4010AE"/>
    <w:multiLevelType w:val="multilevel"/>
    <w:tmpl w:val="19A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9F0824"/>
    <w:multiLevelType w:val="hybridMultilevel"/>
    <w:tmpl w:val="E3DAC9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6715A"/>
    <w:multiLevelType w:val="multilevel"/>
    <w:tmpl w:val="98A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067A1"/>
    <w:multiLevelType w:val="hybridMultilevel"/>
    <w:tmpl w:val="B02C1D1E"/>
    <w:lvl w:ilvl="0" w:tplc="71BEFC1E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2" w15:restartNumberingAfterBreak="0">
    <w:nsid w:val="7C50549A"/>
    <w:multiLevelType w:val="hybridMultilevel"/>
    <w:tmpl w:val="BBF65AA4"/>
    <w:lvl w:ilvl="0" w:tplc="EE7A4FF2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35"/>
  </w:num>
  <w:num w:numId="3">
    <w:abstractNumId w:val="28"/>
  </w:num>
  <w:num w:numId="4">
    <w:abstractNumId w:val="13"/>
  </w:num>
  <w:num w:numId="5">
    <w:abstractNumId w:val="30"/>
  </w:num>
  <w:num w:numId="6">
    <w:abstractNumId w:val="15"/>
  </w:num>
  <w:num w:numId="7">
    <w:abstractNumId w:val="8"/>
  </w:num>
  <w:num w:numId="8">
    <w:abstractNumId w:val="2"/>
  </w:num>
  <w:num w:numId="9">
    <w:abstractNumId w:val="23"/>
  </w:num>
  <w:num w:numId="10">
    <w:abstractNumId w:val="12"/>
  </w:num>
  <w:num w:numId="11">
    <w:abstractNumId w:val="32"/>
  </w:num>
  <w:num w:numId="12">
    <w:abstractNumId w:val="25"/>
  </w:num>
  <w:num w:numId="13">
    <w:abstractNumId w:val="11"/>
  </w:num>
  <w:num w:numId="14">
    <w:abstractNumId w:val="17"/>
  </w:num>
  <w:num w:numId="15">
    <w:abstractNumId w:val="27"/>
  </w:num>
  <w:num w:numId="16">
    <w:abstractNumId w:val="40"/>
  </w:num>
  <w:num w:numId="17">
    <w:abstractNumId w:val="38"/>
  </w:num>
  <w:num w:numId="18">
    <w:abstractNumId w:val="7"/>
  </w:num>
  <w:num w:numId="19">
    <w:abstractNumId w:val="22"/>
  </w:num>
  <w:num w:numId="20">
    <w:abstractNumId w:val="18"/>
  </w:num>
  <w:num w:numId="21">
    <w:abstractNumId w:val="24"/>
  </w:num>
  <w:num w:numId="22">
    <w:abstractNumId w:val="4"/>
  </w:num>
  <w:num w:numId="23">
    <w:abstractNumId w:val="19"/>
  </w:num>
  <w:num w:numId="24">
    <w:abstractNumId w:val="33"/>
  </w:num>
  <w:num w:numId="25">
    <w:abstractNumId w:val="6"/>
  </w:num>
  <w:num w:numId="26">
    <w:abstractNumId w:val="1"/>
  </w:num>
  <w:num w:numId="27">
    <w:abstractNumId w:val="29"/>
  </w:num>
  <w:num w:numId="28">
    <w:abstractNumId w:val="26"/>
  </w:num>
  <w:num w:numId="29">
    <w:abstractNumId w:val="21"/>
  </w:num>
  <w:num w:numId="30">
    <w:abstractNumId w:val="41"/>
  </w:num>
  <w:num w:numId="31">
    <w:abstractNumId w:val="5"/>
  </w:num>
  <w:num w:numId="32">
    <w:abstractNumId w:val="10"/>
  </w:num>
  <w:num w:numId="33">
    <w:abstractNumId w:val="14"/>
  </w:num>
  <w:num w:numId="34">
    <w:abstractNumId w:val="36"/>
  </w:num>
  <w:num w:numId="35">
    <w:abstractNumId w:val="34"/>
  </w:num>
  <w:num w:numId="36">
    <w:abstractNumId w:val="3"/>
  </w:num>
  <w:num w:numId="37">
    <w:abstractNumId w:val="20"/>
  </w:num>
  <w:num w:numId="38">
    <w:abstractNumId w:val="37"/>
  </w:num>
  <w:num w:numId="39">
    <w:abstractNumId w:val="0"/>
  </w:num>
  <w:num w:numId="40">
    <w:abstractNumId w:val="31"/>
  </w:num>
  <w:num w:numId="41">
    <w:abstractNumId w:val="42"/>
  </w:num>
  <w:num w:numId="42">
    <w:abstractNumId w:val="9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D0"/>
    <w:rsid w:val="00000B4A"/>
    <w:rsid w:val="00012AFA"/>
    <w:rsid w:val="00012F2D"/>
    <w:rsid w:val="00013267"/>
    <w:rsid w:val="00013384"/>
    <w:rsid w:val="000147DD"/>
    <w:rsid w:val="00023798"/>
    <w:rsid w:val="0002600A"/>
    <w:rsid w:val="00033C8E"/>
    <w:rsid w:val="00035776"/>
    <w:rsid w:val="00040F0B"/>
    <w:rsid w:val="00040F2D"/>
    <w:rsid w:val="00044281"/>
    <w:rsid w:val="00050E17"/>
    <w:rsid w:val="0005111D"/>
    <w:rsid w:val="0005253E"/>
    <w:rsid w:val="00060B9F"/>
    <w:rsid w:val="00061B21"/>
    <w:rsid w:val="00062676"/>
    <w:rsid w:val="00070970"/>
    <w:rsid w:val="00070CB2"/>
    <w:rsid w:val="00071408"/>
    <w:rsid w:val="00071D2C"/>
    <w:rsid w:val="00071E37"/>
    <w:rsid w:val="000729AE"/>
    <w:rsid w:val="000823ED"/>
    <w:rsid w:val="00083716"/>
    <w:rsid w:val="00083C64"/>
    <w:rsid w:val="00084FC0"/>
    <w:rsid w:val="00085DEA"/>
    <w:rsid w:val="00090379"/>
    <w:rsid w:val="00090D19"/>
    <w:rsid w:val="000917DF"/>
    <w:rsid w:val="00091A3C"/>
    <w:rsid w:val="0009276A"/>
    <w:rsid w:val="0009311F"/>
    <w:rsid w:val="00094CDC"/>
    <w:rsid w:val="00094D62"/>
    <w:rsid w:val="000A0452"/>
    <w:rsid w:val="000A0F41"/>
    <w:rsid w:val="000A21A1"/>
    <w:rsid w:val="000A3128"/>
    <w:rsid w:val="000A33A5"/>
    <w:rsid w:val="000A623A"/>
    <w:rsid w:val="000A6858"/>
    <w:rsid w:val="000A6C0E"/>
    <w:rsid w:val="000A7686"/>
    <w:rsid w:val="000B0410"/>
    <w:rsid w:val="000C1729"/>
    <w:rsid w:val="000C3FF2"/>
    <w:rsid w:val="000C5CBC"/>
    <w:rsid w:val="000C6AC6"/>
    <w:rsid w:val="000C6BBB"/>
    <w:rsid w:val="000C6C7F"/>
    <w:rsid w:val="000D0900"/>
    <w:rsid w:val="000D2068"/>
    <w:rsid w:val="000D257A"/>
    <w:rsid w:val="000E524E"/>
    <w:rsid w:val="000E5978"/>
    <w:rsid w:val="000E6BAF"/>
    <w:rsid w:val="000E75CF"/>
    <w:rsid w:val="000E7732"/>
    <w:rsid w:val="000F0748"/>
    <w:rsid w:val="000F16FF"/>
    <w:rsid w:val="000F23F5"/>
    <w:rsid w:val="000F3CB1"/>
    <w:rsid w:val="000F4036"/>
    <w:rsid w:val="000F40EF"/>
    <w:rsid w:val="000F60F7"/>
    <w:rsid w:val="000F720B"/>
    <w:rsid w:val="001001C1"/>
    <w:rsid w:val="00100A6E"/>
    <w:rsid w:val="0010389C"/>
    <w:rsid w:val="00103BFB"/>
    <w:rsid w:val="00105066"/>
    <w:rsid w:val="00110705"/>
    <w:rsid w:val="00112978"/>
    <w:rsid w:val="001156E7"/>
    <w:rsid w:val="001165C5"/>
    <w:rsid w:val="001178EA"/>
    <w:rsid w:val="00123186"/>
    <w:rsid w:val="001238FA"/>
    <w:rsid w:val="0012572C"/>
    <w:rsid w:val="00126BA7"/>
    <w:rsid w:val="0012769C"/>
    <w:rsid w:val="00131C20"/>
    <w:rsid w:val="001358EF"/>
    <w:rsid w:val="00146873"/>
    <w:rsid w:val="00147149"/>
    <w:rsid w:val="001542DE"/>
    <w:rsid w:val="001545DB"/>
    <w:rsid w:val="00161E95"/>
    <w:rsid w:val="001629DC"/>
    <w:rsid w:val="001659C9"/>
    <w:rsid w:val="00165C61"/>
    <w:rsid w:val="00166C45"/>
    <w:rsid w:val="0017115D"/>
    <w:rsid w:val="00173D38"/>
    <w:rsid w:val="001740E3"/>
    <w:rsid w:val="00174263"/>
    <w:rsid w:val="00175E2F"/>
    <w:rsid w:val="00183706"/>
    <w:rsid w:val="00186A7B"/>
    <w:rsid w:val="001919CC"/>
    <w:rsid w:val="00191D34"/>
    <w:rsid w:val="001930DF"/>
    <w:rsid w:val="00193CC7"/>
    <w:rsid w:val="00195473"/>
    <w:rsid w:val="001A1C42"/>
    <w:rsid w:val="001A23A7"/>
    <w:rsid w:val="001A348A"/>
    <w:rsid w:val="001A3636"/>
    <w:rsid w:val="001B3684"/>
    <w:rsid w:val="001B3FF5"/>
    <w:rsid w:val="001C1C28"/>
    <w:rsid w:val="001C2404"/>
    <w:rsid w:val="001C3C35"/>
    <w:rsid w:val="001C6700"/>
    <w:rsid w:val="001D1D17"/>
    <w:rsid w:val="001D6A93"/>
    <w:rsid w:val="001D706F"/>
    <w:rsid w:val="001E4B98"/>
    <w:rsid w:val="001E60BB"/>
    <w:rsid w:val="001E6AF3"/>
    <w:rsid w:val="001F006A"/>
    <w:rsid w:val="001F13AD"/>
    <w:rsid w:val="001F367E"/>
    <w:rsid w:val="001F3CC1"/>
    <w:rsid w:val="001F41BE"/>
    <w:rsid w:val="001F437E"/>
    <w:rsid w:val="001F4978"/>
    <w:rsid w:val="00204529"/>
    <w:rsid w:val="00217D87"/>
    <w:rsid w:val="002204A8"/>
    <w:rsid w:val="00222A3B"/>
    <w:rsid w:val="002230D0"/>
    <w:rsid w:val="002239A1"/>
    <w:rsid w:val="002257F4"/>
    <w:rsid w:val="0023055D"/>
    <w:rsid w:val="002306DF"/>
    <w:rsid w:val="00231C17"/>
    <w:rsid w:val="00232ADA"/>
    <w:rsid w:val="002350B4"/>
    <w:rsid w:val="002358BC"/>
    <w:rsid w:val="00235B79"/>
    <w:rsid w:val="00235FBC"/>
    <w:rsid w:val="0023663A"/>
    <w:rsid w:val="00240D63"/>
    <w:rsid w:val="00243462"/>
    <w:rsid w:val="0024626F"/>
    <w:rsid w:val="002479E2"/>
    <w:rsid w:val="00252EFF"/>
    <w:rsid w:val="00257BB3"/>
    <w:rsid w:val="00260274"/>
    <w:rsid w:val="002603D7"/>
    <w:rsid w:val="00260AFC"/>
    <w:rsid w:val="0026335A"/>
    <w:rsid w:val="00263E93"/>
    <w:rsid w:val="002645A5"/>
    <w:rsid w:val="00265792"/>
    <w:rsid w:val="002663EF"/>
    <w:rsid w:val="00266AAE"/>
    <w:rsid w:val="002670B1"/>
    <w:rsid w:val="00271AA6"/>
    <w:rsid w:val="002727CF"/>
    <w:rsid w:val="002774F1"/>
    <w:rsid w:val="00277920"/>
    <w:rsid w:val="0028438D"/>
    <w:rsid w:val="00286186"/>
    <w:rsid w:val="00287DCC"/>
    <w:rsid w:val="00291607"/>
    <w:rsid w:val="002927F8"/>
    <w:rsid w:val="0029327E"/>
    <w:rsid w:val="00293AB5"/>
    <w:rsid w:val="00293D74"/>
    <w:rsid w:val="00293F63"/>
    <w:rsid w:val="00294F9E"/>
    <w:rsid w:val="002A5225"/>
    <w:rsid w:val="002A6DA3"/>
    <w:rsid w:val="002B2EA1"/>
    <w:rsid w:val="002B77D0"/>
    <w:rsid w:val="002C0A33"/>
    <w:rsid w:val="002C4274"/>
    <w:rsid w:val="002C5559"/>
    <w:rsid w:val="002C5B32"/>
    <w:rsid w:val="002C6057"/>
    <w:rsid w:val="002C7FE5"/>
    <w:rsid w:val="002D061C"/>
    <w:rsid w:val="002D0FB9"/>
    <w:rsid w:val="002D5FB1"/>
    <w:rsid w:val="002D6DA6"/>
    <w:rsid w:val="002D75D0"/>
    <w:rsid w:val="002E1759"/>
    <w:rsid w:val="002E1F69"/>
    <w:rsid w:val="002E2D0D"/>
    <w:rsid w:val="002E2F0B"/>
    <w:rsid w:val="002E34DA"/>
    <w:rsid w:val="002E3519"/>
    <w:rsid w:val="002F5EC6"/>
    <w:rsid w:val="002F647A"/>
    <w:rsid w:val="00300D05"/>
    <w:rsid w:val="00301E9B"/>
    <w:rsid w:val="0030308E"/>
    <w:rsid w:val="00303F14"/>
    <w:rsid w:val="00304B33"/>
    <w:rsid w:val="00305EC5"/>
    <w:rsid w:val="00312017"/>
    <w:rsid w:val="00314311"/>
    <w:rsid w:val="003145AC"/>
    <w:rsid w:val="00322046"/>
    <w:rsid w:val="00324906"/>
    <w:rsid w:val="003300AB"/>
    <w:rsid w:val="00330E19"/>
    <w:rsid w:val="00335C99"/>
    <w:rsid w:val="00336003"/>
    <w:rsid w:val="00340C9E"/>
    <w:rsid w:val="00342FE8"/>
    <w:rsid w:val="003436D7"/>
    <w:rsid w:val="003440FC"/>
    <w:rsid w:val="003446D4"/>
    <w:rsid w:val="003469B5"/>
    <w:rsid w:val="00351422"/>
    <w:rsid w:val="00354C48"/>
    <w:rsid w:val="00355E43"/>
    <w:rsid w:val="0035662D"/>
    <w:rsid w:val="00357914"/>
    <w:rsid w:val="00361256"/>
    <w:rsid w:val="003612A7"/>
    <w:rsid w:val="00364CC1"/>
    <w:rsid w:val="00373846"/>
    <w:rsid w:val="003760D8"/>
    <w:rsid w:val="00380DFA"/>
    <w:rsid w:val="003933D0"/>
    <w:rsid w:val="003938D7"/>
    <w:rsid w:val="003A0204"/>
    <w:rsid w:val="003A02B8"/>
    <w:rsid w:val="003A3F5F"/>
    <w:rsid w:val="003A728E"/>
    <w:rsid w:val="003B2004"/>
    <w:rsid w:val="003B23B8"/>
    <w:rsid w:val="003B29EC"/>
    <w:rsid w:val="003C0A38"/>
    <w:rsid w:val="003C4D36"/>
    <w:rsid w:val="003D1BA1"/>
    <w:rsid w:val="003D1FBF"/>
    <w:rsid w:val="003D3770"/>
    <w:rsid w:val="003D3846"/>
    <w:rsid w:val="003D4B7C"/>
    <w:rsid w:val="003D75DF"/>
    <w:rsid w:val="003E10BC"/>
    <w:rsid w:val="003E294B"/>
    <w:rsid w:val="003E3AEB"/>
    <w:rsid w:val="003E4AE9"/>
    <w:rsid w:val="003E4EAF"/>
    <w:rsid w:val="003E6B53"/>
    <w:rsid w:val="003E6FCC"/>
    <w:rsid w:val="003F0B60"/>
    <w:rsid w:val="00400223"/>
    <w:rsid w:val="00401038"/>
    <w:rsid w:val="004016D3"/>
    <w:rsid w:val="004019C8"/>
    <w:rsid w:val="00401CE3"/>
    <w:rsid w:val="00406E7E"/>
    <w:rsid w:val="00413DF7"/>
    <w:rsid w:val="00414EB5"/>
    <w:rsid w:val="0041707B"/>
    <w:rsid w:val="00422FEA"/>
    <w:rsid w:val="004273B5"/>
    <w:rsid w:val="00430077"/>
    <w:rsid w:val="004317D6"/>
    <w:rsid w:val="00432C73"/>
    <w:rsid w:val="0043365D"/>
    <w:rsid w:val="00433F82"/>
    <w:rsid w:val="00437211"/>
    <w:rsid w:val="0043790A"/>
    <w:rsid w:val="00442634"/>
    <w:rsid w:val="00443619"/>
    <w:rsid w:val="004461A1"/>
    <w:rsid w:val="00450208"/>
    <w:rsid w:val="00452E39"/>
    <w:rsid w:val="004601FC"/>
    <w:rsid w:val="00462FE1"/>
    <w:rsid w:val="004644D6"/>
    <w:rsid w:val="00466E60"/>
    <w:rsid w:val="00466F61"/>
    <w:rsid w:val="004707D9"/>
    <w:rsid w:val="00472A14"/>
    <w:rsid w:val="00477742"/>
    <w:rsid w:val="004777C6"/>
    <w:rsid w:val="00477EEC"/>
    <w:rsid w:val="0048140C"/>
    <w:rsid w:val="00482C29"/>
    <w:rsid w:val="004836D1"/>
    <w:rsid w:val="004845FF"/>
    <w:rsid w:val="0048733B"/>
    <w:rsid w:val="004910EE"/>
    <w:rsid w:val="00495894"/>
    <w:rsid w:val="00497047"/>
    <w:rsid w:val="004A2B09"/>
    <w:rsid w:val="004A507D"/>
    <w:rsid w:val="004B305F"/>
    <w:rsid w:val="004B4380"/>
    <w:rsid w:val="004C099A"/>
    <w:rsid w:val="004C3C07"/>
    <w:rsid w:val="004C583A"/>
    <w:rsid w:val="004C6AE9"/>
    <w:rsid w:val="004C6E90"/>
    <w:rsid w:val="004C6F46"/>
    <w:rsid w:val="004D081E"/>
    <w:rsid w:val="004D3773"/>
    <w:rsid w:val="004D4EBE"/>
    <w:rsid w:val="004D6910"/>
    <w:rsid w:val="004D765B"/>
    <w:rsid w:val="004E1270"/>
    <w:rsid w:val="004E6187"/>
    <w:rsid w:val="004E7468"/>
    <w:rsid w:val="004F2862"/>
    <w:rsid w:val="004F2AB1"/>
    <w:rsid w:val="004F3247"/>
    <w:rsid w:val="004F4B72"/>
    <w:rsid w:val="004F63F9"/>
    <w:rsid w:val="004F695C"/>
    <w:rsid w:val="00501B3D"/>
    <w:rsid w:val="0050202C"/>
    <w:rsid w:val="00502101"/>
    <w:rsid w:val="005100F7"/>
    <w:rsid w:val="0052162C"/>
    <w:rsid w:val="00522360"/>
    <w:rsid w:val="00523F67"/>
    <w:rsid w:val="00527563"/>
    <w:rsid w:val="00531518"/>
    <w:rsid w:val="005320BA"/>
    <w:rsid w:val="0053523F"/>
    <w:rsid w:val="00536241"/>
    <w:rsid w:val="00536925"/>
    <w:rsid w:val="00536B3A"/>
    <w:rsid w:val="0053737F"/>
    <w:rsid w:val="00542180"/>
    <w:rsid w:val="0054363C"/>
    <w:rsid w:val="005519B8"/>
    <w:rsid w:val="00551C6A"/>
    <w:rsid w:val="00552A7F"/>
    <w:rsid w:val="00561360"/>
    <w:rsid w:val="005626BC"/>
    <w:rsid w:val="0056591E"/>
    <w:rsid w:val="00571505"/>
    <w:rsid w:val="005718B2"/>
    <w:rsid w:val="00575F95"/>
    <w:rsid w:val="0057704C"/>
    <w:rsid w:val="005851EC"/>
    <w:rsid w:val="00585DF2"/>
    <w:rsid w:val="005879B1"/>
    <w:rsid w:val="00590B6B"/>
    <w:rsid w:val="00591D65"/>
    <w:rsid w:val="00591F57"/>
    <w:rsid w:val="005938A6"/>
    <w:rsid w:val="00594404"/>
    <w:rsid w:val="00595E2C"/>
    <w:rsid w:val="00596573"/>
    <w:rsid w:val="00597CDE"/>
    <w:rsid w:val="005A0691"/>
    <w:rsid w:val="005A0834"/>
    <w:rsid w:val="005B07E4"/>
    <w:rsid w:val="005B3030"/>
    <w:rsid w:val="005B367B"/>
    <w:rsid w:val="005B6241"/>
    <w:rsid w:val="005C0938"/>
    <w:rsid w:val="005C09CF"/>
    <w:rsid w:val="005C0EAD"/>
    <w:rsid w:val="005C306C"/>
    <w:rsid w:val="005C4175"/>
    <w:rsid w:val="005C5D9A"/>
    <w:rsid w:val="005C7F25"/>
    <w:rsid w:val="005D0BFA"/>
    <w:rsid w:val="005D3F94"/>
    <w:rsid w:val="005D7F7F"/>
    <w:rsid w:val="005E11B6"/>
    <w:rsid w:val="005E72FE"/>
    <w:rsid w:val="005F1165"/>
    <w:rsid w:val="005F299A"/>
    <w:rsid w:val="005F2FC8"/>
    <w:rsid w:val="005F4117"/>
    <w:rsid w:val="005F4CFC"/>
    <w:rsid w:val="005F5CFA"/>
    <w:rsid w:val="005F6D4D"/>
    <w:rsid w:val="0060188F"/>
    <w:rsid w:val="00603E90"/>
    <w:rsid w:val="0061169F"/>
    <w:rsid w:val="00611E71"/>
    <w:rsid w:val="006167A2"/>
    <w:rsid w:val="00616C9D"/>
    <w:rsid w:val="00627B89"/>
    <w:rsid w:val="00632B13"/>
    <w:rsid w:val="00634600"/>
    <w:rsid w:val="00634DBA"/>
    <w:rsid w:val="00640F5D"/>
    <w:rsid w:val="0064457B"/>
    <w:rsid w:val="00644F42"/>
    <w:rsid w:val="00645320"/>
    <w:rsid w:val="00652449"/>
    <w:rsid w:val="006526E0"/>
    <w:rsid w:val="00652C3C"/>
    <w:rsid w:val="006543CC"/>
    <w:rsid w:val="006561A2"/>
    <w:rsid w:val="006608C4"/>
    <w:rsid w:val="0066181A"/>
    <w:rsid w:val="00661EC5"/>
    <w:rsid w:val="00664764"/>
    <w:rsid w:val="0066504E"/>
    <w:rsid w:val="006664B5"/>
    <w:rsid w:val="0066699C"/>
    <w:rsid w:val="006702AB"/>
    <w:rsid w:val="00670D0F"/>
    <w:rsid w:val="0067269F"/>
    <w:rsid w:val="00672B00"/>
    <w:rsid w:val="00673538"/>
    <w:rsid w:val="00676756"/>
    <w:rsid w:val="00676849"/>
    <w:rsid w:val="00676CEF"/>
    <w:rsid w:val="0068094F"/>
    <w:rsid w:val="00685C39"/>
    <w:rsid w:val="00685C96"/>
    <w:rsid w:val="00685CE4"/>
    <w:rsid w:val="0069005C"/>
    <w:rsid w:val="00690686"/>
    <w:rsid w:val="00691360"/>
    <w:rsid w:val="00691599"/>
    <w:rsid w:val="00692E09"/>
    <w:rsid w:val="00695157"/>
    <w:rsid w:val="00696392"/>
    <w:rsid w:val="006969E0"/>
    <w:rsid w:val="006A37B2"/>
    <w:rsid w:val="006A5122"/>
    <w:rsid w:val="006A667A"/>
    <w:rsid w:val="006A66BE"/>
    <w:rsid w:val="006B2666"/>
    <w:rsid w:val="006B4DEF"/>
    <w:rsid w:val="006B5703"/>
    <w:rsid w:val="006C01B2"/>
    <w:rsid w:val="006C0F51"/>
    <w:rsid w:val="006C2326"/>
    <w:rsid w:val="006C4B17"/>
    <w:rsid w:val="006C7025"/>
    <w:rsid w:val="006D0024"/>
    <w:rsid w:val="006D004F"/>
    <w:rsid w:val="006D1F52"/>
    <w:rsid w:val="006D22C7"/>
    <w:rsid w:val="006D2B53"/>
    <w:rsid w:val="006D41F5"/>
    <w:rsid w:val="006D6E04"/>
    <w:rsid w:val="006E1B80"/>
    <w:rsid w:val="006E1E13"/>
    <w:rsid w:val="006E1F03"/>
    <w:rsid w:val="006E289D"/>
    <w:rsid w:val="006E515E"/>
    <w:rsid w:val="006E557F"/>
    <w:rsid w:val="006E6D2F"/>
    <w:rsid w:val="006F297D"/>
    <w:rsid w:val="006F3A5E"/>
    <w:rsid w:val="006F4969"/>
    <w:rsid w:val="006F5F3E"/>
    <w:rsid w:val="007014E4"/>
    <w:rsid w:val="00704DD3"/>
    <w:rsid w:val="00706DF2"/>
    <w:rsid w:val="00710F39"/>
    <w:rsid w:val="0071784D"/>
    <w:rsid w:val="00721A97"/>
    <w:rsid w:val="0072427C"/>
    <w:rsid w:val="007248D8"/>
    <w:rsid w:val="00726970"/>
    <w:rsid w:val="00731574"/>
    <w:rsid w:val="0073428E"/>
    <w:rsid w:val="00735CC1"/>
    <w:rsid w:val="00735CFC"/>
    <w:rsid w:val="00736816"/>
    <w:rsid w:val="00736DEF"/>
    <w:rsid w:val="00740B7D"/>
    <w:rsid w:val="00741947"/>
    <w:rsid w:val="00742B8F"/>
    <w:rsid w:val="007442BA"/>
    <w:rsid w:val="0074470B"/>
    <w:rsid w:val="00746760"/>
    <w:rsid w:val="007564F4"/>
    <w:rsid w:val="00760755"/>
    <w:rsid w:val="0076441C"/>
    <w:rsid w:val="007658CA"/>
    <w:rsid w:val="00771B48"/>
    <w:rsid w:val="00772461"/>
    <w:rsid w:val="00773598"/>
    <w:rsid w:val="007779D8"/>
    <w:rsid w:val="00784298"/>
    <w:rsid w:val="0078620A"/>
    <w:rsid w:val="0078660C"/>
    <w:rsid w:val="007870FA"/>
    <w:rsid w:val="00793F59"/>
    <w:rsid w:val="00795A53"/>
    <w:rsid w:val="00797375"/>
    <w:rsid w:val="007973C8"/>
    <w:rsid w:val="007B0963"/>
    <w:rsid w:val="007B099C"/>
    <w:rsid w:val="007B1447"/>
    <w:rsid w:val="007B3831"/>
    <w:rsid w:val="007B4A6C"/>
    <w:rsid w:val="007B6122"/>
    <w:rsid w:val="007C274A"/>
    <w:rsid w:val="007C4113"/>
    <w:rsid w:val="007C45F7"/>
    <w:rsid w:val="007C4785"/>
    <w:rsid w:val="007D023C"/>
    <w:rsid w:val="007D0BEC"/>
    <w:rsid w:val="007D6194"/>
    <w:rsid w:val="007D7FB1"/>
    <w:rsid w:val="007E0964"/>
    <w:rsid w:val="007E2776"/>
    <w:rsid w:val="007E697F"/>
    <w:rsid w:val="007E6FAB"/>
    <w:rsid w:val="007E73E0"/>
    <w:rsid w:val="007F7CA7"/>
    <w:rsid w:val="008065C6"/>
    <w:rsid w:val="00811DE7"/>
    <w:rsid w:val="00811E54"/>
    <w:rsid w:val="00815BC1"/>
    <w:rsid w:val="00817C0F"/>
    <w:rsid w:val="008210D5"/>
    <w:rsid w:val="00821928"/>
    <w:rsid w:val="008221C6"/>
    <w:rsid w:val="00824E78"/>
    <w:rsid w:val="00825DBF"/>
    <w:rsid w:val="0083145B"/>
    <w:rsid w:val="00832D67"/>
    <w:rsid w:val="00833407"/>
    <w:rsid w:val="00836B4D"/>
    <w:rsid w:val="00836C73"/>
    <w:rsid w:val="00836DE1"/>
    <w:rsid w:val="00841E2B"/>
    <w:rsid w:val="0084221B"/>
    <w:rsid w:val="00843FF7"/>
    <w:rsid w:val="008467C6"/>
    <w:rsid w:val="00847251"/>
    <w:rsid w:val="00852DC0"/>
    <w:rsid w:val="008550D4"/>
    <w:rsid w:val="00855F39"/>
    <w:rsid w:val="00856808"/>
    <w:rsid w:val="00856A62"/>
    <w:rsid w:val="00863078"/>
    <w:rsid w:val="0087380A"/>
    <w:rsid w:val="008750AC"/>
    <w:rsid w:val="0088277A"/>
    <w:rsid w:val="00883A74"/>
    <w:rsid w:val="008866E0"/>
    <w:rsid w:val="008909B9"/>
    <w:rsid w:val="00893794"/>
    <w:rsid w:val="008A1C4C"/>
    <w:rsid w:val="008A295D"/>
    <w:rsid w:val="008A2F32"/>
    <w:rsid w:val="008A3060"/>
    <w:rsid w:val="008A5F32"/>
    <w:rsid w:val="008A7CD4"/>
    <w:rsid w:val="008B032A"/>
    <w:rsid w:val="008B2559"/>
    <w:rsid w:val="008B3954"/>
    <w:rsid w:val="008B3F42"/>
    <w:rsid w:val="008B577C"/>
    <w:rsid w:val="008C0A0C"/>
    <w:rsid w:val="008C0C61"/>
    <w:rsid w:val="008C316D"/>
    <w:rsid w:val="008D1B54"/>
    <w:rsid w:val="008D1CA3"/>
    <w:rsid w:val="008D2337"/>
    <w:rsid w:val="008D3159"/>
    <w:rsid w:val="008D3F5C"/>
    <w:rsid w:val="008E0C95"/>
    <w:rsid w:val="008E2177"/>
    <w:rsid w:val="008E4D58"/>
    <w:rsid w:val="008E510D"/>
    <w:rsid w:val="008E5233"/>
    <w:rsid w:val="008E5B82"/>
    <w:rsid w:val="008F00C3"/>
    <w:rsid w:val="008F05DB"/>
    <w:rsid w:val="008F3315"/>
    <w:rsid w:val="008F3418"/>
    <w:rsid w:val="008F52EA"/>
    <w:rsid w:val="008F600A"/>
    <w:rsid w:val="008F6323"/>
    <w:rsid w:val="008F6C47"/>
    <w:rsid w:val="00900FC0"/>
    <w:rsid w:val="00904014"/>
    <w:rsid w:val="009066C6"/>
    <w:rsid w:val="009136CD"/>
    <w:rsid w:val="00916FA3"/>
    <w:rsid w:val="00917BFD"/>
    <w:rsid w:val="00922259"/>
    <w:rsid w:val="0092286B"/>
    <w:rsid w:val="00923161"/>
    <w:rsid w:val="00926BCF"/>
    <w:rsid w:val="00931254"/>
    <w:rsid w:val="00932A02"/>
    <w:rsid w:val="009358FC"/>
    <w:rsid w:val="00935972"/>
    <w:rsid w:val="00935E6B"/>
    <w:rsid w:val="00937621"/>
    <w:rsid w:val="0094015F"/>
    <w:rsid w:val="00941343"/>
    <w:rsid w:val="0094178D"/>
    <w:rsid w:val="00942108"/>
    <w:rsid w:val="009428C2"/>
    <w:rsid w:val="00942A6A"/>
    <w:rsid w:val="0094562C"/>
    <w:rsid w:val="00947CD5"/>
    <w:rsid w:val="00954101"/>
    <w:rsid w:val="00954C2E"/>
    <w:rsid w:val="009557B8"/>
    <w:rsid w:val="0095675F"/>
    <w:rsid w:val="00957D40"/>
    <w:rsid w:val="0096011C"/>
    <w:rsid w:val="009610BD"/>
    <w:rsid w:val="00962B95"/>
    <w:rsid w:val="009631BD"/>
    <w:rsid w:val="00972E40"/>
    <w:rsid w:val="00973415"/>
    <w:rsid w:val="00973AEC"/>
    <w:rsid w:val="00975156"/>
    <w:rsid w:val="009757D2"/>
    <w:rsid w:val="0098458A"/>
    <w:rsid w:val="00986181"/>
    <w:rsid w:val="009872C6"/>
    <w:rsid w:val="009944B4"/>
    <w:rsid w:val="009951B9"/>
    <w:rsid w:val="009A0161"/>
    <w:rsid w:val="009A0726"/>
    <w:rsid w:val="009A0EAA"/>
    <w:rsid w:val="009A313E"/>
    <w:rsid w:val="009A4E11"/>
    <w:rsid w:val="009A59B6"/>
    <w:rsid w:val="009B1B8E"/>
    <w:rsid w:val="009B5951"/>
    <w:rsid w:val="009B6D43"/>
    <w:rsid w:val="009B732D"/>
    <w:rsid w:val="009C0DF7"/>
    <w:rsid w:val="009C0F67"/>
    <w:rsid w:val="009C334E"/>
    <w:rsid w:val="009C6608"/>
    <w:rsid w:val="009D1131"/>
    <w:rsid w:val="009D2092"/>
    <w:rsid w:val="009D2D17"/>
    <w:rsid w:val="009D2F97"/>
    <w:rsid w:val="009D4BA7"/>
    <w:rsid w:val="009E2A70"/>
    <w:rsid w:val="009E72D8"/>
    <w:rsid w:val="009F3623"/>
    <w:rsid w:val="009F4D54"/>
    <w:rsid w:val="009F5958"/>
    <w:rsid w:val="009F7B3B"/>
    <w:rsid w:val="00A03379"/>
    <w:rsid w:val="00A06156"/>
    <w:rsid w:val="00A06989"/>
    <w:rsid w:val="00A10BE1"/>
    <w:rsid w:val="00A12510"/>
    <w:rsid w:val="00A1392D"/>
    <w:rsid w:val="00A13F9E"/>
    <w:rsid w:val="00A23EFC"/>
    <w:rsid w:val="00A260B1"/>
    <w:rsid w:val="00A31760"/>
    <w:rsid w:val="00A34865"/>
    <w:rsid w:val="00A3539E"/>
    <w:rsid w:val="00A36FC1"/>
    <w:rsid w:val="00A42D1D"/>
    <w:rsid w:val="00A43D3B"/>
    <w:rsid w:val="00A465C6"/>
    <w:rsid w:val="00A468DA"/>
    <w:rsid w:val="00A56D02"/>
    <w:rsid w:val="00A633AC"/>
    <w:rsid w:val="00A6416A"/>
    <w:rsid w:val="00A64E28"/>
    <w:rsid w:val="00A66A2C"/>
    <w:rsid w:val="00A7120B"/>
    <w:rsid w:val="00A75263"/>
    <w:rsid w:val="00A752E2"/>
    <w:rsid w:val="00A84DE7"/>
    <w:rsid w:val="00A87C0C"/>
    <w:rsid w:val="00A91CC8"/>
    <w:rsid w:val="00A96D22"/>
    <w:rsid w:val="00AA0831"/>
    <w:rsid w:val="00AA31CC"/>
    <w:rsid w:val="00AA3A95"/>
    <w:rsid w:val="00AA5E12"/>
    <w:rsid w:val="00AA7A5F"/>
    <w:rsid w:val="00AB17EB"/>
    <w:rsid w:val="00AB2225"/>
    <w:rsid w:val="00AB75F8"/>
    <w:rsid w:val="00AC08F7"/>
    <w:rsid w:val="00AC562E"/>
    <w:rsid w:val="00AC6E36"/>
    <w:rsid w:val="00AD0910"/>
    <w:rsid w:val="00AD5F63"/>
    <w:rsid w:val="00AD7264"/>
    <w:rsid w:val="00AD75FC"/>
    <w:rsid w:val="00AD77C8"/>
    <w:rsid w:val="00AE146F"/>
    <w:rsid w:val="00AE171A"/>
    <w:rsid w:val="00AE35D8"/>
    <w:rsid w:val="00AE6895"/>
    <w:rsid w:val="00AF52CF"/>
    <w:rsid w:val="00AF60D6"/>
    <w:rsid w:val="00AF764F"/>
    <w:rsid w:val="00B04174"/>
    <w:rsid w:val="00B05855"/>
    <w:rsid w:val="00B07FE1"/>
    <w:rsid w:val="00B102AF"/>
    <w:rsid w:val="00B14E57"/>
    <w:rsid w:val="00B211D1"/>
    <w:rsid w:val="00B22458"/>
    <w:rsid w:val="00B23540"/>
    <w:rsid w:val="00B25838"/>
    <w:rsid w:val="00B25D09"/>
    <w:rsid w:val="00B32E5E"/>
    <w:rsid w:val="00B34A69"/>
    <w:rsid w:val="00B37404"/>
    <w:rsid w:val="00B42640"/>
    <w:rsid w:val="00B44CAF"/>
    <w:rsid w:val="00B45773"/>
    <w:rsid w:val="00B461F2"/>
    <w:rsid w:val="00B4740A"/>
    <w:rsid w:val="00B52132"/>
    <w:rsid w:val="00B525E4"/>
    <w:rsid w:val="00B52706"/>
    <w:rsid w:val="00B60895"/>
    <w:rsid w:val="00B60AD5"/>
    <w:rsid w:val="00B6337A"/>
    <w:rsid w:val="00B7274B"/>
    <w:rsid w:val="00B74071"/>
    <w:rsid w:val="00B74C56"/>
    <w:rsid w:val="00B7505F"/>
    <w:rsid w:val="00B76028"/>
    <w:rsid w:val="00B77A28"/>
    <w:rsid w:val="00B8097D"/>
    <w:rsid w:val="00B8149F"/>
    <w:rsid w:val="00B81ED1"/>
    <w:rsid w:val="00B82023"/>
    <w:rsid w:val="00B840A2"/>
    <w:rsid w:val="00B8608B"/>
    <w:rsid w:val="00B86B18"/>
    <w:rsid w:val="00B86B80"/>
    <w:rsid w:val="00B900E0"/>
    <w:rsid w:val="00B915C9"/>
    <w:rsid w:val="00B921A7"/>
    <w:rsid w:val="00B92292"/>
    <w:rsid w:val="00B92E55"/>
    <w:rsid w:val="00B96794"/>
    <w:rsid w:val="00BA25B6"/>
    <w:rsid w:val="00BA3514"/>
    <w:rsid w:val="00BB138F"/>
    <w:rsid w:val="00BB25D8"/>
    <w:rsid w:val="00BB673F"/>
    <w:rsid w:val="00BC5632"/>
    <w:rsid w:val="00BC6425"/>
    <w:rsid w:val="00BD16E5"/>
    <w:rsid w:val="00BD3140"/>
    <w:rsid w:val="00BD3385"/>
    <w:rsid w:val="00BD527C"/>
    <w:rsid w:val="00BE1118"/>
    <w:rsid w:val="00BE29F2"/>
    <w:rsid w:val="00BE4258"/>
    <w:rsid w:val="00BE4A42"/>
    <w:rsid w:val="00BF06CA"/>
    <w:rsid w:val="00BF070C"/>
    <w:rsid w:val="00BF09CF"/>
    <w:rsid w:val="00BF0D7C"/>
    <w:rsid w:val="00BF0DED"/>
    <w:rsid w:val="00BF131F"/>
    <w:rsid w:val="00BF2AF1"/>
    <w:rsid w:val="00BF4DBD"/>
    <w:rsid w:val="00BF5763"/>
    <w:rsid w:val="00BF76B4"/>
    <w:rsid w:val="00C03DE1"/>
    <w:rsid w:val="00C061E6"/>
    <w:rsid w:val="00C160F1"/>
    <w:rsid w:val="00C214E3"/>
    <w:rsid w:val="00C21B58"/>
    <w:rsid w:val="00C21F4C"/>
    <w:rsid w:val="00C23405"/>
    <w:rsid w:val="00C320C4"/>
    <w:rsid w:val="00C35719"/>
    <w:rsid w:val="00C47CC7"/>
    <w:rsid w:val="00C505B5"/>
    <w:rsid w:val="00C51405"/>
    <w:rsid w:val="00C5413B"/>
    <w:rsid w:val="00C54F1B"/>
    <w:rsid w:val="00C54F1C"/>
    <w:rsid w:val="00C55DD5"/>
    <w:rsid w:val="00C55E84"/>
    <w:rsid w:val="00C63DF3"/>
    <w:rsid w:val="00C6410F"/>
    <w:rsid w:val="00C67662"/>
    <w:rsid w:val="00C74D7D"/>
    <w:rsid w:val="00C779C7"/>
    <w:rsid w:val="00C77C0D"/>
    <w:rsid w:val="00C8001A"/>
    <w:rsid w:val="00C85413"/>
    <w:rsid w:val="00C900CB"/>
    <w:rsid w:val="00C90DAF"/>
    <w:rsid w:val="00C92049"/>
    <w:rsid w:val="00C96BA1"/>
    <w:rsid w:val="00C971F5"/>
    <w:rsid w:val="00CA3212"/>
    <w:rsid w:val="00CB0561"/>
    <w:rsid w:val="00CB263C"/>
    <w:rsid w:val="00CB33BA"/>
    <w:rsid w:val="00CB3911"/>
    <w:rsid w:val="00CB519F"/>
    <w:rsid w:val="00CB6DF1"/>
    <w:rsid w:val="00CB7FA7"/>
    <w:rsid w:val="00CC1E42"/>
    <w:rsid w:val="00CC7AC9"/>
    <w:rsid w:val="00CD1951"/>
    <w:rsid w:val="00CD1DC3"/>
    <w:rsid w:val="00CD23F7"/>
    <w:rsid w:val="00CD29E5"/>
    <w:rsid w:val="00CD7546"/>
    <w:rsid w:val="00CE01EB"/>
    <w:rsid w:val="00CE0280"/>
    <w:rsid w:val="00CE39EA"/>
    <w:rsid w:val="00CE7C36"/>
    <w:rsid w:val="00CF1E8B"/>
    <w:rsid w:val="00CF70DF"/>
    <w:rsid w:val="00D00E60"/>
    <w:rsid w:val="00D014CB"/>
    <w:rsid w:val="00D04DDB"/>
    <w:rsid w:val="00D0530B"/>
    <w:rsid w:val="00D05991"/>
    <w:rsid w:val="00D121BC"/>
    <w:rsid w:val="00D12857"/>
    <w:rsid w:val="00D14C41"/>
    <w:rsid w:val="00D16071"/>
    <w:rsid w:val="00D20F5D"/>
    <w:rsid w:val="00D2120C"/>
    <w:rsid w:val="00D24A61"/>
    <w:rsid w:val="00D25552"/>
    <w:rsid w:val="00D3534B"/>
    <w:rsid w:val="00D3630B"/>
    <w:rsid w:val="00D440DA"/>
    <w:rsid w:val="00D50440"/>
    <w:rsid w:val="00D519E3"/>
    <w:rsid w:val="00D53DB1"/>
    <w:rsid w:val="00D61FB8"/>
    <w:rsid w:val="00D64FCD"/>
    <w:rsid w:val="00D65E07"/>
    <w:rsid w:val="00D677B8"/>
    <w:rsid w:val="00D75B9C"/>
    <w:rsid w:val="00D8054B"/>
    <w:rsid w:val="00D810B3"/>
    <w:rsid w:val="00D815A3"/>
    <w:rsid w:val="00D83AF2"/>
    <w:rsid w:val="00D8466A"/>
    <w:rsid w:val="00D84A9D"/>
    <w:rsid w:val="00D8625E"/>
    <w:rsid w:val="00D86994"/>
    <w:rsid w:val="00D873F5"/>
    <w:rsid w:val="00D918E6"/>
    <w:rsid w:val="00D94E31"/>
    <w:rsid w:val="00D979D7"/>
    <w:rsid w:val="00D97C30"/>
    <w:rsid w:val="00D97E8A"/>
    <w:rsid w:val="00DA0513"/>
    <w:rsid w:val="00DA2901"/>
    <w:rsid w:val="00DA35A7"/>
    <w:rsid w:val="00DA6B3F"/>
    <w:rsid w:val="00DA6BCB"/>
    <w:rsid w:val="00DA7C7B"/>
    <w:rsid w:val="00DB10D1"/>
    <w:rsid w:val="00DB1E9B"/>
    <w:rsid w:val="00DB617D"/>
    <w:rsid w:val="00DB7491"/>
    <w:rsid w:val="00DC2925"/>
    <w:rsid w:val="00DC308A"/>
    <w:rsid w:val="00DC53B3"/>
    <w:rsid w:val="00DC5432"/>
    <w:rsid w:val="00DC5DF8"/>
    <w:rsid w:val="00DC71CC"/>
    <w:rsid w:val="00DD23B1"/>
    <w:rsid w:val="00DD4E3C"/>
    <w:rsid w:val="00DD6A65"/>
    <w:rsid w:val="00DD706B"/>
    <w:rsid w:val="00DE093A"/>
    <w:rsid w:val="00DE191F"/>
    <w:rsid w:val="00DE1A7A"/>
    <w:rsid w:val="00DE2062"/>
    <w:rsid w:val="00DE2C52"/>
    <w:rsid w:val="00DE4963"/>
    <w:rsid w:val="00DE52C8"/>
    <w:rsid w:val="00DE6DBC"/>
    <w:rsid w:val="00DF136C"/>
    <w:rsid w:val="00DF1BAA"/>
    <w:rsid w:val="00DF481C"/>
    <w:rsid w:val="00DF4B28"/>
    <w:rsid w:val="00DF4FA9"/>
    <w:rsid w:val="00DF7B63"/>
    <w:rsid w:val="00E01AC4"/>
    <w:rsid w:val="00E05DB1"/>
    <w:rsid w:val="00E07FF6"/>
    <w:rsid w:val="00E14DE1"/>
    <w:rsid w:val="00E1518A"/>
    <w:rsid w:val="00E235EA"/>
    <w:rsid w:val="00E23CA5"/>
    <w:rsid w:val="00E272E0"/>
    <w:rsid w:val="00E27DF9"/>
    <w:rsid w:val="00E30D74"/>
    <w:rsid w:val="00E31199"/>
    <w:rsid w:val="00E321B7"/>
    <w:rsid w:val="00E32481"/>
    <w:rsid w:val="00E3358A"/>
    <w:rsid w:val="00E379A1"/>
    <w:rsid w:val="00E41B08"/>
    <w:rsid w:val="00E42493"/>
    <w:rsid w:val="00E43372"/>
    <w:rsid w:val="00E442FD"/>
    <w:rsid w:val="00E47178"/>
    <w:rsid w:val="00E475C0"/>
    <w:rsid w:val="00E50510"/>
    <w:rsid w:val="00E52DBE"/>
    <w:rsid w:val="00E53E03"/>
    <w:rsid w:val="00E56BD0"/>
    <w:rsid w:val="00E61D5F"/>
    <w:rsid w:val="00E71998"/>
    <w:rsid w:val="00E71D6F"/>
    <w:rsid w:val="00E731B2"/>
    <w:rsid w:val="00E76154"/>
    <w:rsid w:val="00E76F5D"/>
    <w:rsid w:val="00E80161"/>
    <w:rsid w:val="00E8096D"/>
    <w:rsid w:val="00E80ADC"/>
    <w:rsid w:val="00E831F1"/>
    <w:rsid w:val="00E840F1"/>
    <w:rsid w:val="00E86E25"/>
    <w:rsid w:val="00E87191"/>
    <w:rsid w:val="00EA1CD5"/>
    <w:rsid w:val="00EA4209"/>
    <w:rsid w:val="00EA461B"/>
    <w:rsid w:val="00EA5569"/>
    <w:rsid w:val="00EA6A33"/>
    <w:rsid w:val="00EB092D"/>
    <w:rsid w:val="00EB18FC"/>
    <w:rsid w:val="00EB469E"/>
    <w:rsid w:val="00EB54F8"/>
    <w:rsid w:val="00EB59E7"/>
    <w:rsid w:val="00EB6FBC"/>
    <w:rsid w:val="00EC0DBF"/>
    <w:rsid w:val="00EC25E8"/>
    <w:rsid w:val="00EC2605"/>
    <w:rsid w:val="00EC3C7D"/>
    <w:rsid w:val="00EC5881"/>
    <w:rsid w:val="00EC6005"/>
    <w:rsid w:val="00ED02C5"/>
    <w:rsid w:val="00ED0D7B"/>
    <w:rsid w:val="00ED1FDB"/>
    <w:rsid w:val="00ED21DB"/>
    <w:rsid w:val="00ED64D5"/>
    <w:rsid w:val="00ED7741"/>
    <w:rsid w:val="00EE5204"/>
    <w:rsid w:val="00EE7BA7"/>
    <w:rsid w:val="00EE7F58"/>
    <w:rsid w:val="00EF0B96"/>
    <w:rsid w:val="00EF1CC4"/>
    <w:rsid w:val="00EF4280"/>
    <w:rsid w:val="00EF717A"/>
    <w:rsid w:val="00F007DF"/>
    <w:rsid w:val="00F01458"/>
    <w:rsid w:val="00F01823"/>
    <w:rsid w:val="00F02AAC"/>
    <w:rsid w:val="00F063C7"/>
    <w:rsid w:val="00F07ABD"/>
    <w:rsid w:val="00F105E3"/>
    <w:rsid w:val="00F13403"/>
    <w:rsid w:val="00F14ECE"/>
    <w:rsid w:val="00F15CF6"/>
    <w:rsid w:val="00F15D37"/>
    <w:rsid w:val="00F17347"/>
    <w:rsid w:val="00F2584B"/>
    <w:rsid w:val="00F27A9F"/>
    <w:rsid w:val="00F3069F"/>
    <w:rsid w:val="00F320D3"/>
    <w:rsid w:val="00F35B9C"/>
    <w:rsid w:val="00F363EC"/>
    <w:rsid w:val="00F365AC"/>
    <w:rsid w:val="00F40057"/>
    <w:rsid w:val="00F41293"/>
    <w:rsid w:val="00F426CA"/>
    <w:rsid w:val="00F4333F"/>
    <w:rsid w:val="00F44EDB"/>
    <w:rsid w:val="00F47F7C"/>
    <w:rsid w:val="00F50474"/>
    <w:rsid w:val="00F504BD"/>
    <w:rsid w:val="00F523B1"/>
    <w:rsid w:val="00F5338F"/>
    <w:rsid w:val="00F5347E"/>
    <w:rsid w:val="00F540AE"/>
    <w:rsid w:val="00F604D4"/>
    <w:rsid w:val="00F60EFE"/>
    <w:rsid w:val="00F65178"/>
    <w:rsid w:val="00F659D5"/>
    <w:rsid w:val="00F739CB"/>
    <w:rsid w:val="00F741A2"/>
    <w:rsid w:val="00F769D4"/>
    <w:rsid w:val="00F7708E"/>
    <w:rsid w:val="00F80A8B"/>
    <w:rsid w:val="00F80C92"/>
    <w:rsid w:val="00F86448"/>
    <w:rsid w:val="00F91AC2"/>
    <w:rsid w:val="00F92044"/>
    <w:rsid w:val="00F92F9B"/>
    <w:rsid w:val="00F93CEC"/>
    <w:rsid w:val="00F94071"/>
    <w:rsid w:val="00F97D15"/>
    <w:rsid w:val="00FA2E8B"/>
    <w:rsid w:val="00FA445E"/>
    <w:rsid w:val="00FB1A81"/>
    <w:rsid w:val="00FB2403"/>
    <w:rsid w:val="00FB3328"/>
    <w:rsid w:val="00FB3375"/>
    <w:rsid w:val="00FC14C7"/>
    <w:rsid w:val="00FC41E3"/>
    <w:rsid w:val="00FD0F7A"/>
    <w:rsid w:val="00FD1077"/>
    <w:rsid w:val="00FD1D65"/>
    <w:rsid w:val="00FD1FC3"/>
    <w:rsid w:val="00FD2FCE"/>
    <w:rsid w:val="00FD3A99"/>
    <w:rsid w:val="00FD4524"/>
    <w:rsid w:val="00FD4CAC"/>
    <w:rsid w:val="00FD5FC5"/>
    <w:rsid w:val="00FE0E2D"/>
    <w:rsid w:val="00FE633B"/>
    <w:rsid w:val="00FE7EF3"/>
    <w:rsid w:val="00FF077D"/>
    <w:rsid w:val="00FF0C7E"/>
    <w:rsid w:val="00FF0DD9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."/>
  <w:listSeparator w:val=","/>
  <w14:docId w14:val="110EDC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EastAs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425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C6425"/>
    <w:pPr>
      <w:tabs>
        <w:tab w:val="center" w:pos="4153"/>
        <w:tab w:val="right" w:pos="8306"/>
      </w:tabs>
      <w:autoSpaceDE w:val="0"/>
      <w:autoSpaceDN w:val="0"/>
      <w:jc w:val="both"/>
    </w:pPr>
    <w:rPr>
      <w:rFonts w:ascii="Arial" w:hAnsi="Arial"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BC6425"/>
    <w:rPr>
      <w:rFonts w:ascii="Arial" w:eastAsia="Times New Roman" w:hAnsi="Arial" w:cs="Times New Roman"/>
      <w:sz w:val="22"/>
      <w:szCs w:val="22"/>
      <w:lang w:val="en-GB"/>
    </w:rPr>
  </w:style>
  <w:style w:type="paragraph" w:customStyle="1" w:styleId="DefaultText">
    <w:name w:val="Default Text"/>
    <w:basedOn w:val="Normal"/>
    <w:rsid w:val="00BC6425"/>
    <w:pPr>
      <w:overflowPunct w:val="0"/>
      <w:autoSpaceDE w:val="0"/>
      <w:autoSpaceDN w:val="0"/>
      <w:adjustRightInd w:val="0"/>
      <w:textAlignment w:val="baseline"/>
    </w:pPr>
    <w:rPr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222A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A3B"/>
    <w:rPr>
      <w:rFonts w:ascii="Times New Roman" w:eastAsia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257BB3"/>
    <w:pPr>
      <w:ind w:left="720"/>
      <w:contextualSpacing/>
    </w:pPr>
  </w:style>
  <w:style w:type="table" w:styleId="TableGrid">
    <w:name w:val="Table Grid"/>
    <w:basedOn w:val="TableNormal"/>
    <w:uiPriority w:val="59"/>
    <w:rsid w:val="003D384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633AC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rsid w:val="00FD0F7A"/>
    <w:rPr>
      <w:rFonts w:ascii="Courier New" w:eastAsiaTheme="minorEastAsia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FD0F7A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7C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CD5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A2901"/>
    <w:pPr>
      <w:widowControl w:val="0"/>
      <w:autoSpaceDE w:val="0"/>
      <w:autoSpaceDN w:val="0"/>
      <w:spacing w:before="20"/>
      <w:ind w:left="20"/>
    </w:pPr>
    <w:rPr>
      <w:rFonts w:ascii="Open Sans Light" w:eastAsia="Open Sans Light" w:hAnsi="Open Sans Light" w:cs="Open Sans Ligh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DA2901"/>
    <w:rPr>
      <w:rFonts w:ascii="Open Sans Light" w:eastAsia="Open Sans Light" w:hAnsi="Open Sans Light" w:cs="Open Sans Light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23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htreasur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CV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152F8-6383-427F-BC6A-B1048B3E0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Template</Template>
  <TotalTime>0</TotalTime>
  <Pages>1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LinksUpToDate>false</LinksUpToDate>
  <CharactersWithSpaces>8022</CharactersWithSpaces>
  <SharedDoc>false</SharedDoc>
  <HLinks>
    <vt:vector size="6" baseType="variant">
      <vt:variant>
        <vt:i4>7077963</vt:i4>
      </vt:variant>
      <vt:variant>
        <vt:i4>4</vt:i4>
      </vt:variant>
      <vt:variant>
        <vt:i4>0</vt:i4>
      </vt:variant>
      <vt:variant>
        <vt:i4>5</vt:i4>
      </vt:variant>
      <vt:variant>
        <vt:lpwstr>mailto:email@email.com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/>
  <cp:lastModifiedBy/>
  <cp:revision>1</cp:revision>
  <dcterms:created xsi:type="dcterms:W3CDTF">2022-02-08T06:08:00Z</dcterms:created>
  <dcterms:modified xsi:type="dcterms:W3CDTF">2022-02-09T09:42:00Z</dcterms:modified>
</cp:coreProperties>
</file>